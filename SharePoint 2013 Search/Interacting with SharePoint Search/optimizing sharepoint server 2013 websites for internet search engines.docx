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2F4341" w14:textId="2AEA3178" w:rsidR="00A77541" w:rsidRPr="00417AF7" w:rsidRDefault="00B65A80" w:rsidP="00A77541">
      <w:pPr>
        <w:pStyle w:val="Title"/>
      </w:pPr>
      <w:sdt>
        <w:sdtPr>
          <w:alias w:val="Title"/>
          <w:tag w:val="Title"/>
          <w:id w:val="-971210797"/>
          <w:lock w:val="sdtLocked"/>
          <w:placeholder>
            <w:docPart w:val="B4AF9D5BB77041EC83D3357CB6D96949"/>
          </w:placeholder>
          <w:dataBinding w:prefixMappings="xmlns:ns0='http://purl.org/dc/elements/1.1/' xmlns:ns1='http://schemas.openxmlformats.org/package/2006/metadata/core-properties' " w:xpath="/ns1:coreProperties[1]/ns0:title[1]" w:storeItemID="{6C3C8BC8-F283-45AE-878A-BAB7291924A1}"/>
          <w:text/>
        </w:sdtPr>
        <w:sdtEndPr/>
        <w:sdtContent>
          <w:r w:rsidR="00EC0FC1" w:rsidRPr="00887E54">
            <w:t>Optimizing SharePoint Server 2013 webs</w:t>
          </w:r>
          <w:r w:rsidR="00B600F4">
            <w:t>ites for Internet search engine</w:t>
          </w:r>
          <w:r w:rsidR="001672B6">
            <w:t>s</w:t>
          </w:r>
          <w:r w:rsidR="007245A9">
            <w:t>-</w:t>
          </w:r>
        </w:sdtContent>
      </w:sdt>
    </w:p>
    <w:sdt>
      <w:sdtPr>
        <w:rPr>
          <w:color w:val="FFFFFF" w:themeColor="background1"/>
        </w:rPr>
        <w:alias w:val="Subtitle"/>
        <w:tag w:val="Subtitle"/>
        <w:id w:val="509255281"/>
        <w:lock w:val="sdtLocked"/>
        <w:placeholder>
          <w:docPart w:val="DEF14FF0338A46CF9F96B82282303754"/>
        </w:placeholder>
        <w:dataBinding w:prefixMappings="xmlns:ns0='http://purl.org/dc/elements/1.1/' xmlns:ns1='http://schemas.openxmlformats.org/package/2006/metadata/core-properties' " w:xpath="/ns1:coreProperties[1]/ns0:subject[1]" w:storeItemID="{6C3C8BC8-F283-45AE-878A-BAB7291924A1}"/>
        <w:text/>
      </w:sdtPr>
      <w:sdtEndPr/>
      <w:sdtContent>
        <w:p w14:paraId="77341423" w14:textId="77777777" w:rsidR="00232FBF" w:rsidRPr="00417AF7" w:rsidRDefault="00242AD6">
          <w:pPr>
            <w:pStyle w:val="Subtitle"/>
          </w:pPr>
          <w:r w:rsidRPr="00417AF7">
            <w:rPr>
              <w:color w:val="FFFFFF" w:themeColor="background1"/>
            </w:rPr>
            <w:t>-</w:t>
          </w:r>
        </w:p>
      </w:sdtContent>
    </w:sdt>
    <w:sdt>
      <w:sdtPr>
        <w:alias w:val="Disclosure"/>
        <w:tag w:val="Disclosure"/>
        <w:id w:val="664200725"/>
        <w:lock w:val="sdtLocked"/>
        <w:placeholder>
          <w:docPart w:val="ABAD1891B83348378FBE755A20D2EAC7"/>
        </w:placeholder>
      </w:sdtPr>
      <w:sdtEndPr/>
      <w:sdtContent>
        <w:p w14:paraId="23F588EA" w14:textId="77777777" w:rsidR="00232FBF" w:rsidRPr="00417AF7" w:rsidRDefault="00CB72BF" w:rsidP="000A0397">
          <w:pPr>
            <w:pStyle w:val="Disclosure"/>
            <w:spacing w:before="4080"/>
          </w:pPr>
          <w:r w:rsidRPr="00417AF7">
            <w:t xml:space="preserve">This document is provided “as-is”. Information and views expressed in this document, including URL and other Internet Web site references, may change without notice. You bear the risk of using it. </w:t>
          </w:r>
        </w:p>
        <w:p w14:paraId="1D9238C6" w14:textId="77777777" w:rsidR="00232FBF" w:rsidRPr="00417AF7" w:rsidRDefault="00CB72BF" w:rsidP="000A0397">
          <w:pPr>
            <w:pStyle w:val="Disclosure"/>
          </w:pPr>
          <w:r w:rsidRPr="00417AF7">
            <w:t xml:space="preserve">Some examples depicted herein are provided for illustration only and are fictitious. No real association or connection is intended or should be inferred. </w:t>
          </w:r>
        </w:p>
        <w:p w14:paraId="0D98CD83" w14:textId="596E0B9D" w:rsidR="00232FBF" w:rsidRPr="00417AF7" w:rsidRDefault="00CB72BF" w:rsidP="000A0397">
          <w:pPr>
            <w:pStyle w:val="Disclosure"/>
          </w:pPr>
          <w:r w:rsidRPr="00417AF7">
            <w:lastRenderedPageBreak/>
            <w:t>This document does not provide you with any legal rights to any intellectual property in any Microsoft product. You may copy and use this document for your internal, reference purposes. This document is confidential and proprietary to Microsoft. It is disclosed and can be used only pursuant to a non-disclosure agreement.</w:t>
          </w:r>
        </w:p>
      </w:sdtContent>
    </w:sdt>
    <w:p w14:paraId="3A10DC4D" w14:textId="77777777" w:rsidR="009B7A6B" w:rsidRPr="00417AF7" w:rsidRDefault="009B7A6B">
      <w:r w:rsidRPr="00417AF7">
        <w:br w:type="page"/>
      </w:r>
    </w:p>
    <w:sdt>
      <w:sdtPr>
        <w:alias w:val="Title"/>
        <w:tag w:val=""/>
        <w:id w:val="-1730371995"/>
        <w:placeholder>
          <w:docPart w:val="861F07BDA6AF41A2825EB53453055693"/>
        </w:placeholder>
        <w:dataBinding w:prefixMappings="xmlns:ns0='http://purl.org/dc/elements/1.1/' xmlns:ns1='http://schemas.openxmlformats.org/package/2006/metadata/core-properties' " w:xpath="/ns1:coreProperties[1]/ns0:title[1]" w:storeItemID="{6C3C8BC8-F283-45AE-878A-BAB7291924A1}"/>
        <w:text/>
      </w:sdtPr>
      <w:sdtEndPr/>
      <w:sdtContent>
        <w:p w14:paraId="33E05B47" w14:textId="07522A75" w:rsidR="009B7A6B" w:rsidRPr="00417AF7" w:rsidRDefault="007245A9" w:rsidP="00A02A24">
          <w:pPr>
            <w:pStyle w:val="Subtitle"/>
          </w:pPr>
          <w:r>
            <w:t>Optimizing SharePoint Server 2013 websites for Internet search engines-</w:t>
          </w:r>
        </w:p>
      </w:sdtContent>
    </w:sdt>
    <w:sdt>
      <w:sdtPr>
        <w:alias w:val="Summary"/>
        <w:tag w:val="Summary"/>
        <w:id w:val="654960029"/>
        <w:placeholder>
          <w:docPart w:val="89D2E1F623DE4B438E9930A24709A80F"/>
        </w:placeholder>
      </w:sdtPr>
      <w:sdtEndPr/>
      <w:sdtContent>
        <w:p w14:paraId="411A7C73" w14:textId="77777777" w:rsidR="00DA2B34" w:rsidRPr="00417AF7" w:rsidRDefault="00DA2B34" w:rsidP="005B0689">
          <w:pPr>
            <w:pStyle w:val="Summar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659"/>
          </w:tblGrid>
          <w:tr w:rsidR="00DA2B34" w:rsidRPr="00417AF7" w14:paraId="12B2DEF8" w14:textId="77777777" w:rsidTr="00DA2B34">
            <w:tc>
              <w:tcPr>
                <w:tcW w:w="1555" w:type="dxa"/>
              </w:tcPr>
              <w:p w14:paraId="30251076" w14:textId="77777777" w:rsidR="00DA2B34" w:rsidRPr="00417AF7" w:rsidRDefault="00DA2B34" w:rsidP="005B0689">
                <w:pPr>
                  <w:pStyle w:val="Summary"/>
                </w:pPr>
                <w:r w:rsidRPr="00417AF7">
                  <w:rPr>
                    <w:noProof/>
                    <w:lang w:eastAsia="en-US"/>
                  </w:rPr>
                  <w:drawing>
                    <wp:inline distT="0" distB="0" distL="0" distR="0" wp14:anchorId="0AD033C0" wp14:editId="705DF2F6">
                      <wp:extent cx="822960" cy="822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ldek.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2961" cy="822961"/>
                              </a:xfrm>
                              <a:prstGeom prst="rect">
                                <a:avLst/>
                              </a:prstGeom>
                            </pic:spPr>
                          </pic:pic>
                        </a:graphicData>
                      </a:graphic>
                    </wp:inline>
                  </w:drawing>
                </w:r>
              </w:p>
            </w:tc>
            <w:tc>
              <w:tcPr>
                <w:tcW w:w="8659" w:type="dxa"/>
                <w:vAlign w:val="bottom"/>
              </w:tcPr>
              <w:p w14:paraId="18F539B0" w14:textId="19278620" w:rsidR="00DA2B34" w:rsidRPr="00887E54" w:rsidRDefault="00887E54" w:rsidP="00887E54">
                <w:pPr>
                  <w:pStyle w:val="Summary"/>
                  <w:rPr>
                    <w:i/>
                  </w:rPr>
                </w:pPr>
                <w:r w:rsidRPr="00887E54">
                  <w:rPr>
                    <w:i/>
                  </w:rPr>
                  <w:t xml:space="preserve">This paper is written by </w:t>
                </w:r>
                <w:r w:rsidRPr="00887E54">
                  <w:rPr>
                    <w:b/>
                    <w:i/>
                  </w:rPr>
                  <w:t>Waldek Mastykarz</w:t>
                </w:r>
                <w:r w:rsidRPr="00887E54">
                  <w:rPr>
                    <w:i/>
                  </w:rPr>
                  <w:t>, a Microsoft SharePoint Server MVP and Technical SharePoint Specialist for Mavention.</w:t>
                </w:r>
              </w:p>
            </w:tc>
          </w:tr>
        </w:tbl>
        <w:p w14:paraId="73209540" w14:textId="77777777" w:rsidR="00DA2B34" w:rsidRPr="00417AF7" w:rsidRDefault="00DA2B34" w:rsidP="005B0689">
          <w:pPr>
            <w:pStyle w:val="Summary"/>
          </w:pPr>
        </w:p>
        <w:p w14:paraId="440AAB31" w14:textId="77777777" w:rsidR="00DA2B34" w:rsidRPr="00417AF7" w:rsidRDefault="00DA2B34" w:rsidP="005B0689">
          <w:pPr>
            <w:pStyle w:val="Summary"/>
          </w:pPr>
        </w:p>
        <w:p w14:paraId="7CC3A5AF" w14:textId="77777777" w:rsidR="00BD113A" w:rsidRPr="00417AF7" w:rsidRDefault="00DA2B34" w:rsidP="005B0689">
          <w:pPr>
            <w:pStyle w:val="Summary"/>
          </w:pPr>
          <w:r w:rsidRPr="00417AF7">
            <w:t xml:space="preserve">We all want our website to be found on the Internet. We also know that web pages that are displayed high in search results are more likely to be clicked on. Because of this, website owners are continuously trying to improve their website so that Internet search engines will display them high in their search results. </w:t>
          </w:r>
        </w:p>
        <w:p w14:paraId="685642DA" w14:textId="79C23BED" w:rsidR="005B0689" w:rsidRPr="00417AF7" w:rsidRDefault="00DA2B34" w:rsidP="005B0689">
          <w:pPr>
            <w:pStyle w:val="Summary"/>
          </w:pPr>
          <w:r w:rsidRPr="00417AF7">
            <w:t xml:space="preserve">This </w:t>
          </w:r>
          <w:r w:rsidR="00F33064">
            <w:t>paper</w:t>
          </w:r>
          <w:r w:rsidRPr="00417AF7">
            <w:t xml:space="preserve"> will provide you with tips on how you can optimize your SharePoint Server 2013 website for Internet search engines</w:t>
          </w:r>
          <w:r w:rsidR="001114F1" w:rsidRPr="00417AF7">
            <w:t>.</w:t>
          </w:r>
        </w:p>
      </w:sdtContent>
    </w:sdt>
    <w:p w14:paraId="504F8D0C" w14:textId="77777777" w:rsidR="009B7A6B" w:rsidRPr="00417AF7" w:rsidRDefault="009B7A6B" w:rsidP="00A77541">
      <w:pPr>
        <w:tabs>
          <w:tab w:val="center" w:pos="5112"/>
        </w:tabs>
        <w:sectPr w:rsidR="009B7A6B" w:rsidRPr="00417AF7" w:rsidSect="000A0397">
          <w:headerReference w:type="default" r:id="rId12"/>
          <w:footerReference w:type="default" r:id="rId13"/>
          <w:headerReference w:type="first" r:id="rId14"/>
          <w:footerReference w:type="first" r:id="rId15"/>
          <w:pgSz w:w="12240" w:h="15840" w:code="1"/>
          <w:pgMar w:top="4320" w:right="1008" w:bottom="1440" w:left="1008" w:header="2160" w:footer="288" w:gutter="0"/>
          <w:cols w:space="720"/>
          <w:titlePg/>
          <w:docGrid w:linePitch="360"/>
        </w:sectPr>
      </w:pPr>
    </w:p>
    <w:p w14:paraId="16E2D5C3" w14:textId="77777777" w:rsidR="00232FBF" w:rsidRPr="00417AF7" w:rsidRDefault="00232FBF"/>
    <w:sdt>
      <w:sdtPr>
        <w:rPr>
          <w:color w:val="5D5D5D" w:themeColor="text2"/>
          <w:sz w:val="22"/>
          <w:szCs w:val="22"/>
        </w:rPr>
        <w:id w:val="1299185064"/>
        <w:docPartObj>
          <w:docPartGallery w:val="Table of Contents"/>
          <w:docPartUnique/>
        </w:docPartObj>
      </w:sdtPr>
      <w:sdtEndPr>
        <w:rPr>
          <w:b/>
          <w:bCs/>
          <w:color w:val="0072C6" w:themeColor="accent1"/>
          <w:sz w:val="28"/>
          <w:szCs w:val="20"/>
        </w:rPr>
      </w:sdtEndPr>
      <w:sdtContent>
        <w:p w14:paraId="53FB2C43" w14:textId="77777777" w:rsidR="005F2140" w:rsidRPr="008E2D54" w:rsidRDefault="004E4DBF">
          <w:pPr>
            <w:pStyle w:val="TOC1"/>
            <w:rPr>
              <w:caps w:val="0"/>
              <w:noProof/>
              <w:color w:val="auto"/>
              <w:sz w:val="22"/>
              <w:szCs w:val="22"/>
              <w:lang w:eastAsia="nb-NO"/>
            </w:rPr>
          </w:pPr>
          <w:r w:rsidRPr="00417AF7">
            <w:fldChar w:fldCharType="begin"/>
          </w:r>
          <w:r w:rsidRPr="00417AF7">
            <w:instrText xml:space="preserve"> TOC \o "1-2" \u </w:instrText>
          </w:r>
          <w:r w:rsidRPr="00417AF7">
            <w:fldChar w:fldCharType="separate"/>
          </w:r>
          <w:r w:rsidR="005F2140" w:rsidRPr="00AC071B">
            <w:rPr>
              <w:noProof/>
              <w:u w:color="5D5D5D" w:themeColor="text2"/>
            </w:rPr>
            <w:t>1</w:t>
          </w:r>
          <w:r w:rsidR="005F2140" w:rsidRPr="008E2D54">
            <w:rPr>
              <w:caps w:val="0"/>
              <w:noProof/>
              <w:color w:val="auto"/>
              <w:sz w:val="22"/>
              <w:szCs w:val="22"/>
              <w:lang w:eastAsia="nb-NO"/>
            </w:rPr>
            <w:tab/>
          </w:r>
          <w:r w:rsidR="005F2140">
            <w:rPr>
              <w:noProof/>
            </w:rPr>
            <w:t>Introduction</w:t>
          </w:r>
          <w:r w:rsidR="005F2140">
            <w:rPr>
              <w:noProof/>
            </w:rPr>
            <w:tab/>
          </w:r>
          <w:r w:rsidR="005F2140">
            <w:rPr>
              <w:noProof/>
            </w:rPr>
            <w:fldChar w:fldCharType="begin"/>
          </w:r>
          <w:r w:rsidR="005F2140">
            <w:rPr>
              <w:noProof/>
            </w:rPr>
            <w:instrText xml:space="preserve"> PAGEREF _Toc370389704 \h </w:instrText>
          </w:r>
          <w:r w:rsidR="005F2140">
            <w:rPr>
              <w:noProof/>
            </w:rPr>
          </w:r>
          <w:r w:rsidR="005F2140">
            <w:rPr>
              <w:noProof/>
            </w:rPr>
            <w:fldChar w:fldCharType="separate"/>
          </w:r>
          <w:r w:rsidR="005F2140">
            <w:rPr>
              <w:noProof/>
            </w:rPr>
            <w:t>1</w:t>
          </w:r>
          <w:r w:rsidR="005F2140">
            <w:rPr>
              <w:noProof/>
            </w:rPr>
            <w:fldChar w:fldCharType="end"/>
          </w:r>
        </w:p>
        <w:p w14:paraId="65DDD7EF" w14:textId="77777777" w:rsidR="005F2140" w:rsidRPr="008E2D54" w:rsidRDefault="005F2140">
          <w:pPr>
            <w:pStyle w:val="TOC1"/>
            <w:rPr>
              <w:caps w:val="0"/>
              <w:noProof/>
              <w:color w:val="auto"/>
              <w:sz w:val="22"/>
              <w:szCs w:val="22"/>
              <w:lang w:eastAsia="nb-NO"/>
            </w:rPr>
          </w:pPr>
          <w:r w:rsidRPr="00AC071B">
            <w:rPr>
              <w:noProof/>
              <w:u w:color="5D5D5D" w:themeColor="text2"/>
            </w:rPr>
            <w:t>2</w:t>
          </w:r>
          <w:r w:rsidRPr="008E2D54">
            <w:rPr>
              <w:caps w:val="0"/>
              <w:noProof/>
              <w:color w:val="auto"/>
              <w:sz w:val="22"/>
              <w:szCs w:val="22"/>
              <w:lang w:eastAsia="nb-NO"/>
            </w:rPr>
            <w:tab/>
          </w:r>
          <w:r>
            <w:rPr>
              <w:noProof/>
            </w:rPr>
            <w:t>The planning phase: Can you use shared HTML markup vocabulary?</w:t>
          </w:r>
          <w:r>
            <w:rPr>
              <w:noProof/>
            </w:rPr>
            <w:tab/>
          </w:r>
          <w:r>
            <w:rPr>
              <w:noProof/>
            </w:rPr>
            <w:fldChar w:fldCharType="begin"/>
          </w:r>
          <w:r>
            <w:rPr>
              <w:noProof/>
            </w:rPr>
            <w:instrText xml:space="preserve"> PAGEREF _Toc370389705 \h </w:instrText>
          </w:r>
          <w:r>
            <w:rPr>
              <w:noProof/>
            </w:rPr>
          </w:r>
          <w:r>
            <w:rPr>
              <w:noProof/>
            </w:rPr>
            <w:fldChar w:fldCharType="separate"/>
          </w:r>
          <w:r>
            <w:rPr>
              <w:noProof/>
            </w:rPr>
            <w:t>1</w:t>
          </w:r>
          <w:r>
            <w:rPr>
              <w:noProof/>
            </w:rPr>
            <w:fldChar w:fldCharType="end"/>
          </w:r>
        </w:p>
        <w:p w14:paraId="0AB1E49D" w14:textId="77777777" w:rsidR="005F2140" w:rsidRPr="008E2D54" w:rsidRDefault="005F2140">
          <w:pPr>
            <w:pStyle w:val="TOC1"/>
            <w:rPr>
              <w:caps w:val="0"/>
              <w:noProof/>
              <w:color w:val="auto"/>
              <w:sz w:val="22"/>
              <w:szCs w:val="22"/>
              <w:lang w:eastAsia="nb-NO"/>
            </w:rPr>
          </w:pPr>
          <w:r w:rsidRPr="00AC071B">
            <w:rPr>
              <w:noProof/>
              <w:u w:color="5D5D5D" w:themeColor="text2"/>
            </w:rPr>
            <w:t>3</w:t>
          </w:r>
          <w:r w:rsidRPr="008E2D54">
            <w:rPr>
              <w:caps w:val="0"/>
              <w:noProof/>
              <w:color w:val="auto"/>
              <w:sz w:val="22"/>
              <w:szCs w:val="22"/>
              <w:lang w:eastAsia="nb-NO"/>
            </w:rPr>
            <w:tab/>
          </w:r>
          <w:r>
            <w:rPr>
              <w:noProof/>
            </w:rPr>
            <w:t>The planning phase: Create static HTML templates for testing</w:t>
          </w:r>
          <w:r>
            <w:rPr>
              <w:noProof/>
            </w:rPr>
            <w:tab/>
          </w:r>
          <w:r>
            <w:rPr>
              <w:noProof/>
            </w:rPr>
            <w:fldChar w:fldCharType="begin"/>
          </w:r>
          <w:r>
            <w:rPr>
              <w:noProof/>
            </w:rPr>
            <w:instrText xml:space="preserve"> PAGEREF _Toc370389706 \h </w:instrText>
          </w:r>
          <w:r>
            <w:rPr>
              <w:noProof/>
            </w:rPr>
          </w:r>
          <w:r>
            <w:rPr>
              <w:noProof/>
            </w:rPr>
            <w:fldChar w:fldCharType="separate"/>
          </w:r>
          <w:r>
            <w:rPr>
              <w:noProof/>
            </w:rPr>
            <w:t>2</w:t>
          </w:r>
          <w:r>
            <w:rPr>
              <w:noProof/>
            </w:rPr>
            <w:fldChar w:fldCharType="end"/>
          </w:r>
        </w:p>
        <w:p w14:paraId="659C0704" w14:textId="77777777" w:rsidR="005F2140" w:rsidRPr="008E2D54" w:rsidRDefault="005F2140">
          <w:pPr>
            <w:pStyle w:val="TOC1"/>
            <w:rPr>
              <w:caps w:val="0"/>
              <w:noProof/>
              <w:color w:val="auto"/>
              <w:sz w:val="22"/>
              <w:szCs w:val="22"/>
              <w:lang w:eastAsia="nb-NO"/>
            </w:rPr>
          </w:pPr>
          <w:r w:rsidRPr="00AC071B">
            <w:rPr>
              <w:noProof/>
              <w:u w:color="5D5D5D" w:themeColor="text2"/>
            </w:rPr>
            <w:t>4</w:t>
          </w:r>
          <w:r w:rsidRPr="008E2D54">
            <w:rPr>
              <w:caps w:val="0"/>
              <w:noProof/>
              <w:color w:val="auto"/>
              <w:sz w:val="22"/>
              <w:szCs w:val="22"/>
              <w:lang w:eastAsia="nb-NO"/>
            </w:rPr>
            <w:tab/>
          </w:r>
          <w:r>
            <w:rPr>
              <w:noProof/>
            </w:rPr>
            <w:t>The planning phase: Can you use responsive web design?</w:t>
          </w:r>
          <w:r>
            <w:rPr>
              <w:noProof/>
            </w:rPr>
            <w:tab/>
          </w:r>
          <w:r>
            <w:rPr>
              <w:noProof/>
            </w:rPr>
            <w:fldChar w:fldCharType="begin"/>
          </w:r>
          <w:r>
            <w:rPr>
              <w:noProof/>
            </w:rPr>
            <w:instrText xml:space="preserve"> PAGEREF _Toc370389707 \h </w:instrText>
          </w:r>
          <w:r>
            <w:rPr>
              <w:noProof/>
            </w:rPr>
          </w:r>
          <w:r>
            <w:rPr>
              <w:noProof/>
            </w:rPr>
            <w:fldChar w:fldCharType="separate"/>
          </w:r>
          <w:r>
            <w:rPr>
              <w:noProof/>
            </w:rPr>
            <w:t>2</w:t>
          </w:r>
          <w:r>
            <w:rPr>
              <w:noProof/>
            </w:rPr>
            <w:fldChar w:fldCharType="end"/>
          </w:r>
        </w:p>
        <w:p w14:paraId="2DC61632" w14:textId="77777777" w:rsidR="005F2140" w:rsidRPr="008E2D54" w:rsidRDefault="005F2140">
          <w:pPr>
            <w:pStyle w:val="TOC1"/>
            <w:rPr>
              <w:caps w:val="0"/>
              <w:noProof/>
              <w:color w:val="auto"/>
              <w:sz w:val="22"/>
              <w:szCs w:val="22"/>
              <w:lang w:eastAsia="nb-NO"/>
            </w:rPr>
          </w:pPr>
          <w:r w:rsidRPr="00AC071B">
            <w:rPr>
              <w:noProof/>
              <w:u w:color="5D5D5D" w:themeColor="text2"/>
            </w:rPr>
            <w:t>5</w:t>
          </w:r>
          <w:r w:rsidRPr="008E2D54">
            <w:rPr>
              <w:caps w:val="0"/>
              <w:noProof/>
              <w:color w:val="auto"/>
              <w:sz w:val="22"/>
              <w:szCs w:val="22"/>
              <w:lang w:eastAsia="nb-NO"/>
            </w:rPr>
            <w:tab/>
          </w:r>
          <w:r>
            <w:rPr>
              <w:noProof/>
            </w:rPr>
            <w:t>New Sharepoint server 2013 SEO features and how you can use them</w:t>
          </w:r>
          <w:r>
            <w:rPr>
              <w:noProof/>
            </w:rPr>
            <w:tab/>
          </w:r>
          <w:r>
            <w:rPr>
              <w:noProof/>
            </w:rPr>
            <w:fldChar w:fldCharType="begin"/>
          </w:r>
          <w:r>
            <w:rPr>
              <w:noProof/>
            </w:rPr>
            <w:instrText xml:space="preserve"> PAGEREF _Toc370389708 \h </w:instrText>
          </w:r>
          <w:r>
            <w:rPr>
              <w:noProof/>
            </w:rPr>
          </w:r>
          <w:r>
            <w:rPr>
              <w:noProof/>
            </w:rPr>
            <w:fldChar w:fldCharType="separate"/>
          </w:r>
          <w:r>
            <w:rPr>
              <w:noProof/>
            </w:rPr>
            <w:t>2</w:t>
          </w:r>
          <w:r>
            <w:rPr>
              <w:noProof/>
            </w:rPr>
            <w:fldChar w:fldCharType="end"/>
          </w:r>
        </w:p>
        <w:p w14:paraId="234E4BAA" w14:textId="77777777" w:rsidR="005F2140" w:rsidRPr="008E2D54" w:rsidRDefault="005F2140">
          <w:pPr>
            <w:pStyle w:val="TOC2"/>
            <w:rPr>
              <w:noProof/>
              <w:color w:val="auto"/>
              <w:szCs w:val="22"/>
              <w:lang w:eastAsia="nb-NO"/>
            </w:rPr>
          </w:pPr>
          <w:r w:rsidRPr="00AC071B">
            <w:rPr>
              <w:noProof/>
              <w:u w:color="262626" w:themeColor="text1" w:themeTint="D9"/>
            </w:rPr>
            <w:t>5.1</w:t>
          </w:r>
          <w:r w:rsidRPr="008E2D54">
            <w:rPr>
              <w:noProof/>
              <w:color w:val="auto"/>
              <w:szCs w:val="22"/>
              <w:lang w:eastAsia="nb-NO"/>
            </w:rPr>
            <w:tab/>
          </w:r>
          <w:r>
            <w:rPr>
              <w:noProof/>
            </w:rPr>
            <w:t>SEO Properties for publishing pages</w:t>
          </w:r>
          <w:r>
            <w:rPr>
              <w:noProof/>
            </w:rPr>
            <w:tab/>
          </w:r>
          <w:r>
            <w:rPr>
              <w:noProof/>
            </w:rPr>
            <w:fldChar w:fldCharType="begin"/>
          </w:r>
          <w:r>
            <w:rPr>
              <w:noProof/>
            </w:rPr>
            <w:instrText xml:space="preserve"> PAGEREF _Toc370389709 \h </w:instrText>
          </w:r>
          <w:r>
            <w:rPr>
              <w:noProof/>
            </w:rPr>
          </w:r>
          <w:r>
            <w:rPr>
              <w:noProof/>
            </w:rPr>
            <w:fldChar w:fldCharType="separate"/>
          </w:r>
          <w:r>
            <w:rPr>
              <w:noProof/>
            </w:rPr>
            <w:t>3</w:t>
          </w:r>
          <w:r>
            <w:rPr>
              <w:noProof/>
            </w:rPr>
            <w:fldChar w:fldCharType="end"/>
          </w:r>
        </w:p>
        <w:p w14:paraId="0DB987E3" w14:textId="77777777" w:rsidR="005F2140" w:rsidRPr="008E2D54" w:rsidRDefault="005F2140">
          <w:pPr>
            <w:pStyle w:val="TOC2"/>
            <w:rPr>
              <w:noProof/>
              <w:color w:val="auto"/>
              <w:szCs w:val="22"/>
              <w:lang w:eastAsia="nb-NO"/>
            </w:rPr>
          </w:pPr>
          <w:r w:rsidRPr="00AC071B">
            <w:rPr>
              <w:noProof/>
              <w:u w:color="262626" w:themeColor="text1" w:themeTint="D9"/>
            </w:rPr>
            <w:t>5.2</w:t>
          </w:r>
          <w:r w:rsidRPr="008E2D54">
            <w:rPr>
              <w:noProof/>
              <w:color w:val="auto"/>
              <w:szCs w:val="22"/>
              <w:lang w:eastAsia="nb-NO"/>
            </w:rPr>
            <w:tab/>
          </w:r>
          <w:r>
            <w:rPr>
              <w:noProof/>
            </w:rPr>
            <w:t>Canonical URL</w:t>
          </w:r>
          <w:r>
            <w:rPr>
              <w:noProof/>
            </w:rPr>
            <w:tab/>
          </w:r>
          <w:r>
            <w:rPr>
              <w:noProof/>
            </w:rPr>
            <w:fldChar w:fldCharType="begin"/>
          </w:r>
          <w:r>
            <w:rPr>
              <w:noProof/>
            </w:rPr>
            <w:instrText xml:space="preserve"> PAGEREF _Toc370389710 \h </w:instrText>
          </w:r>
          <w:r>
            <w:rPr>
              <w:noProof/>
            </w:rPr>
          </w:r>
          <w:r>
            <w:rPr>
              <w:noProof/>
            </w:rPr>
            <w:fldChar w:fldCharType="separate"/>
          </w:r>
          <w:r>
            <w:rPr>
              <w:noProof/>
            </w:rPr>
            <w:t>7</w:t>
          </w:r>
          <w:r>
            <w:rPr>
              <w:noProof/>
            </w:rPr>
            <w:fldChar w:fldCharType="end"/>
          </w:r>
        </w:p>
        <w:p w14:paraId="219EBBC0" w14:textId="77777777" w:rsidR="005F2140" w:rsidRPr="008E2D54" w:rsidRDefault="005F2140">
          <w:pPr>
            <w:pStyle w:val="TOC2"/>
            <w:rPr>
              <w:noProof/>
              <w:color w:val="auto"/>
              <w:szCs w:val="22"/>
              <w:lang w:eastAsia="nb-NO"/>
            </w:rPr>
          </w:pPr>
          <w:r w:rsidRPr="00AC071B">
            <w:rPr>
              <w:noProof/>
              <w:u w:color="262626" w:themeColor="text1" w:themeTint="D9"/>
            </w:rPr>
            <w:t>5.3</w:t>
          </w:r>
          <w:r w:rsidRPr="008E2D54">
            <w:rPr>
              <w:noProof/>
              <w:color w:val="auto"/>
              <w:szCs w:val="22"/>
              <w:lang w:eastAsia="nb-NO"/>
            </w:rPr>
            <w:tab/>
          </w:r>
          <w:r>
            <w:rPr>
              <w:noProof/>
            </w:rPr>
            <w:t>Site ownership verification</w:t>
          </w:r>
          <w:r>
            <w:rPr>
              <w:noProof/>
            </w:rPr>
            <w:tab/>
          </w:r>
          <w:r>
            <w:rPr>
              <w:noProof/>
            </w:rPr>
            <w:fldChar w:fldCharType="begin"/>
          </w:r>
          <w:r>
            <w:rPr>
              <w:noProof/>
            </w:rPr>
            <w:instrText xml:space="preserve"> PAGEREF _Toc370389711 \h </w:instrText>
          </w:r>
          <w:r>
            <w:rPr>
              <w:noProof/>
            </w:rPr>
          </w:r>
          <w:r>
            <w:rPr>
              <w:noProof/>
            </w:rPr>
            <w:fldChar w:fldCharType="separate"/>
          </w:r>
          <w:r>
            <w:rPr>
              <w:noProof/>
            </w:rPr>
            <w:t>8</w:t>
          </w:r>
          <w:r>
            <w:rPr>
              <w:noProof/>
            </w:rPr>
            <w:fldChar w:fldCharType="end"/>
          </w:r>
        </w:p>
        <w:p w14:paraId="619575A3" w14:textId="77777777" w:rsidR="005F2140" w:rsidRPr="008E2D54" w:rsidRDefault="005F2140">
          <w:pPr>
            <w:pStyle w:val="TOC2"/>
            <w:rPr>
              <w:noProof/>
              <w:color w:val="auto"/>
              <w:szCs w:val="22"/>
              <w:lang w:eastAsia="nb-NO"/>
            </w:rPr>
          </w:pPr>
          <w:r w:rsidRPr="00AC071B">
            <w:rPr>
              <w:noProof/>
              <w:u w:color="262626" w:themeColor="text1" w:themeTint="D9"/>
            </w:rPr>
            <w:t>5.4</w:t>
          </w:r>
          <w:r w:rsidRPr="008E2D54">
            <w:rPr>
              <w:noProof/>
              <w:color w:val="auto"/>
              <w:szCs w:val="22"/>
              <w:lang w:eastAsia="nb-NO"/>
            </w:rPr>
            <w:tab/>
          </w:r>
          <w:r>
            <w:rPr>
              <w:noProof/>
            </w:rPr>
            <w:t>XML sitemap</w:t>
          </w:r>
          <w:r>
            <w:rPr>
              <w:noProof/>
            </w:rPr>
            <w:tab/>
          </w:r>
          <w:r>
            <w:rPr>
              <w:noProof/>
            </w:rPr>
            <w:fldChar w:fldCharType="begin"/>
          </w:r>
          <w:r>
            <w:rPr>
              <w:noProof/>
            </w:rPr>
            <w:instrText xml:space="preserve"> PAGEREF _Toc370389712 \h </w:instrText>
          </w:r>
          <w:r>
            <w:rPr>
              <w:noProof/>
            </w:rPr>
          </w:r>
          <w:r>
            <w:rPr>
              <w:noProof/>
            </w:rPr>
            <w:fldChar w:fldCharType="separate"/>
          </w:r>
          <w:r>
            <w:rPr>
              <w:noProof/>
            </w:rPr>
            <w:t>9</w:t>
          </w:r>
          <w:r>
            <w:rPr>
              <w:noProof/>
            </w:rPr>
            <w:fldChar w:fldCharType="end"/>
          </w:r>
        </w:p>
        <w:p w14:paraId="3DCED398" w14:textId="77777777" w:rsidR="005F2140" w:rsidRPr="008E2D54" w:rsidRDefault="005F2140">
          <w:pPr>
            <w:pStyle w:val="TOC2"/>
            <w:rPr>
              <w:noProof/>
              <w:color w:val="auto"/>
              <w:szCs w:val="22"/>
              <w:lang w:eastAsia="nb-NO"/>
            </w:rPr>
          </w:pPr>
          <w:r w:rsidRPr="00AC071B">
            <w:rPr>
              <w:noProof/>
              <w:u w:color="262626" w:themeColor="text1" w:themeTint="D9"/>
            </w:rPr>
            <w:t>5.5</w:t>
          </w:r>
          <w:r w:rsidRPr="008E2D54">
            <w:rPr>
              <w:noProof/>
              <w:color w:val="auto"/>
              <w:szCs w:val="22"/>
              <w:lang w:eastAsia="nb-NO"/>
            </w:rPr>
            <w:tab/>
          </w:r>
          <w:r>
            <w:rPr>
              <w:noProof/>
            </w:rPr>
            <w:t>Robots.txt file</w:t>
          </w:r>
          <w:r>
            <w:rPr>
              <w:noProof/>
            </w:rPr>
            <w:tab/>
          </w:r>
          <w:r>
            <w:rPr>
              <w:noProof/>
            </w:rPr>
            <w:fldChar w:fldCharType="begin"/>
          </w:r>
          <w:r>
            <w:rPr>
              <w:noProof/>
            </w:rPr>
            <w:instrText xml:space="preserve"> PAGEREF _Toc370389713 \h </w:instrText>
          </w:r>
          <w:r>
            <w:rPr>
              <w:noProof/>
            </w:rPr>
          </w:r>
          <w:r>
            <w:rPr>
              <w:noProof/>
            </w:rPr>
            <w:fldChar w:fldCharType="separate"/>
          </w:r>
          <w:r>
            <w:rPr>
              <w:noProof/>
            </w:rPr>
            <w:t>10</w:t>
          </w:r>
          <w:r>
            <w:rPr>
              <w:noProof/>
            </w:rPr>
            <w:fldChar w:fldCharType="end"/>
          </w:r>
        </w:p>
        <w:p w14:paraId="42983ED7" w14:textId="77777777" w:rsidR="005F2140" w:rsidRPr="008E2D54" w:rsidRDefault="005F2140">
          <w:pPr>
            <w:pStyle w:val="TOC2"/>
            <w:rPr>
              <w:noProof/>
              <w:color w:val="auto"/>
              <w:szCs w:val="22"/>
              <w:lang w:eastAsia="nb-NO"/>
            </w:rPr>
          </w:pPr>
          <w:r w:rsidRPr="00AC071B">
            <w:rPr>
              <w:noProof/>
              <w:u w:color="262626" w:themeColor="text1" w:themeTint="D9"/>
            </w:rPr>
            <w:t>5.6</w:t>
          </w:r>
          <w:r w:rsidRPr="008E2D54">
            <w:rPr>
              <w:noProof/>
              <w:color w:val="auto"/>
              <w:szCs w:val="22"/>
              <w:lang w:eastAsia="nb-NO"/>
            </w:rPr>
            <w:tab/>
          </w:r>
          <w:r>
            <w:rPr>
              <w:noProof/>
            </w:rPr>
            <w:t>Friendly URLs</w:t>
          </w:r>
          <w:r>
            <w:rPr>
              <w:noProof/>
            </w:rPr>
            <w:tab/>
          </w:r>
          <w:r>
            <w:rPr>
              <w:noProof/>
            </w:rPr>
            <w:fldChar w:fldCharType="begin"/>
          </w:r>
          <w:r>
            <w:rPr>
              <w:noProof/>
            </w:rPr>
            <w:instrText xml:space="preserve"> PAGEREF _Toc370389714 \h </w:instrText>
          </w:r>
          <w:r>
            <w:rPr>
              <w:noProof/>
            </w:rPr>
          </w:r>
          <w:r>
            <w:rPr>
              <w:noProof/>
            </w:rPr>
            <w:fldChar w:fldCharType="separate"/>
          </w:r>
          <w:r>
            <w:rPr>
              <w:noProof/>
            </w:rPr>
            <w:t>11</w:t>
          </w:r>
          <w:r>
            <w:rPr>
              <w:noProof/>
            </w:rPr>
            <w:fldChar w:fldCharType="end"/>
          </w:r>
        </w:p>
        <w:p w14:paraId="65AFA907" w14:textId="77777777" w:rsidR="005F2140" w:rsidRPr="008E2D54" w:rsidRDefault="005F2140">
          <w:pPr>
            <w:pStyle w:val="TOC1"/>
            <w:rPr>
              <w:caps w:val="0"/>
              <w:noProof/>
              <w:color w:val="auto"/>
              <w:sz w:val="22"/>
              <w:szCs w:val="22"/>
              <w:lang w:eastAsia="nb-NO"/>
            </w:rPr>
          </w:pPr>
          <w:r w:rsidRPr="00AC071B">
            <w:rPr>
              <w:noProof/>
              <w:u w:color="5D5D5D" w:themeColor="text2"/>
            </w:rPr>
            <w:t>6</w:t>
          </w:r>
          <w:r w:rsidRPr="008E2D54">
            <w:rPr>
              <w:caps w:val="0"/>
              <w:noProof/>
              <w:color w:val="auto"/>
              <w:sz w:val="22"/>
              <w:szCs w:val="22"/>
              <w:lang w:eastAsia="nb-NO"/>
            </w:rPr>
            <w:tab/>
          </w:r>
          <w:r>
            <w:rPr>
              <w:noProof/>
            </w:rPr>
            <w:t>SEO for websites that use cross-site publishing</w:t>
          </w:r>
          <w:r>
            <w:rPr>
              <w:noProof/>
            </w:rPr>
            <w:tab/>
          </w:r>
          <w:r>
            <w:rPr>
              <w:noProof/>
            </w:rPr>
            <w:fldChar w:fldCharType="begin"/>
          </w:r>
          <w:r>
            <w:rPr>
              <w:noProof/>
            </w:rPr>
            <w:instrText xml:space="preserve"> PAGEREF _Toc370389715 \h </w:instrText>
          </w:r>
          <w:r>
            <w:rPr>
              <w:noProof/>
            </w:rPr>
          </w:r>
          <w:r>
            <w:rPr>
              <w:noProof/>
            </w:rPr>
            <w:fldChar w:fldCharType="separate"/>
          </w:r>
          <w:r>
            <w:rPr>
              <w:noProof/>
            </w:rPr>
            <w:t>12</w:t>
          </w:r>
          <w:r>
            <w:rPr>
              <w:noProof/>
            </w:rPr>
            <w:fldChar w:fldCharType="end"/>
          </w:r>
        </w:p>
        <w:p w14:paraId="1EF4531A" w14:textId="77777777" w:rsidR="005F2140" w:rsidRPr="008E2D54" w:rsidRDefault="005F2140">
          <w:pPr>
            <w:pStyle w:val="TOC2"/>
            <w:rPr>
              <w:noProof/>
              <w:color w:val="auto"/>
              <w:szCs w:val="22"/>
              <w:lang w:eastAsia="nb-NO"/>
            </w:rPr>
          </w:pPr>
          <w:r w:rsidRPr="00AC071B">
            <w:rPr>
              <w:noProof/>
              <w:u w:color="262626" w:themeColor="text1" w:themeTint="D9"/>
            </w:rPr>
            <w:t>6.1</w:t>
          </w:r>
          <w:r w:rsidRPr="008E2D54">
            <w:rPr>
              <w:noProof/>
              <w:color w:val="auto"/>
              <w:szCs w:val="22"/>
              <w:lang w:eastAsia="nb-NO"/>
            </w:rPr>
            <w:tab/>
          </w:r>
          <w:r>
            <w:rPr>
              <w:noProof/>
            </w:rPr>
            <w:t>Using standard SEO columns within catalogs</w:t>
          </w:r>
          <w:r>
            <w:rPr>
              <w:noProof/>
            </w:rPr>
            <w:tab/>
          </w:r>
          <w:r>
            <w:rPr>
              <w:noProof/>
            </w:rPr>
            <w:fldChar w:fldCharType="begin"/>
          </w:r>
          <w:r>
            <w:rPr>
              <w:noProof/>
            </w:rPr>
            <w:instrText xml:space="preserve"> PAGEREF _Toc370389716 \h </w:instrText>
          </w:r>
          <w:r>
            <w:rPr>
              <w:noProof/>
            </w:rPr>
          </w:r>
          <w:r>
            <w:rPr>
              <w:noProof/>
            </w:rPr>
            <w:fldChar w:fldCharType="separate"/>
          </w:r>
          <w:r>
            <w:rPr>
              <w:noProof/>
            </w:rPr>
            <w:t>12</w:t>
          </w:r>
          <w:r>
            <w:rPr>
              <w:noProof/>
            </w:rPr>
            <w:fldChar w:fldCharType="end"/>
          </w:r>
        </w:p>
        <w:p w14:paraId="1E24D2F5" w14:textId="77777777" w:rsidR="005F2140" w:rsidRPr="008E2D54" w:rsidRDefault="005F2140">
          <w:pPr>
            <w:pStyle w:val="TOC2"/>
            <w:rPr>
              <w:noProof/>
              <w:color w:val="auto"/>
              <w:szCs w:val="22"/>
              <w:lang w:eastAsia="nb-NO"/>
            </w:rPr>
          </w:pPr>
          <w:r w:rsidRPr="00AC071B">
            <w:rPr>
              <w:noProof/>
              <w:u w:color="262626" w:themeColor="text1" w:themeTint="D9"/>
            </w:rPr>
            <w:t>6.2</w:t>
          </w:r>
          <w:r w:rsidRPr="008E2D54">
            <w:rPr>
              <w:noProof/>
              <w:color w:val="auto"/>
              <w:szCs w:val="22"/>
              <w:lang w:eastAsia="nb-NO"/>
            </w:rPr>
            <w:tab/>
          </w:r>
          <w:r>
            <w:rPr>
              <w:noProof/>
            </w:rPr>
            <w:t>Use slugs to create unique and meaningful URLs</w:t>
          </w:r>
          <w:r>
            <w:rPr>
              <w:noProof/>
            </w:rPr>
            <w:tab/>
          </w:r>
          <w:r>
            <w:rPr>
              <w:noProof/>
            </w:rPr>
            <w:fldChar w:fldCharType="begin"/>
          </w:r>
          <w:r>
            <w:rPr>
              <w:noProof/>
            </w:rPr>
            <w:instrText xml:space="preserve"> PAGEREF _Toc370389717 \h </w:instrText>
          </w:r>
          <w:r>
            <w:rPr>
              <w:noProof/>
            </w:rPr>
          </w:r>
          <w:r>
            <w:rPr>
              <w:noProof/>
            </w:rPr>
            <w:fldChar w:fldCharType="separate"/>
          </w:r>
          <w:r>
            <w:rPr>
              <w:noProof/>
            </w:rPr>
            <w:t>13</w:t>
          </w:r>
          <w:r>
            <w:rPr>
              <w:noProof/>
            </w:rPr>
            <w:fldChar w:fldCharType="end"/>
          </w:r>
        </w:p>
        <w:p w14:paraId="05BDB190" w14:textId="77777777" w:rsidR="005F2140" w:rsidRPr="008E2D54" w:rsidRDefault="005F2140">
          <w:pPr>
            <w:pStyle w:val="TOC2"/>
            <w:rPr>
              <w:noProof/>
              <w:color w:val="auto"/>
              <w:szCs w:val="22"/>
              <w:lang w:eastAsia="nb-NO"/>
            </w:rPr>
          </w:pPr>
          <w:r w:rsidRPr="00AC071B">
            <w:rPr>
              <w:noProof/>
              <w:u w:color="262626" w:themeColor="text1" w:themeTint="D9"/>
            </w:rPr>
            <w:t>6.3</w:t>
          </w:r>
          <w:r w:rsidRPr="008E2D54">
            <w:rPr>
              <w:noProof/>
              <w:color w:val="auto"/>
              <w:szCs w:val="22"/>
              <w:lang w:eastAsia="nb-NO"/>
            </w:rPr>
            <w:tab/>
          </w:r>
          <w:r>
            <w:rPr>
              <w:noProof/>
            </w:rPr>
            <w:t>Build hierarchical title for pages</w:t>
          </w:r>
          <w:r>
            <w:rPr>
              <w:noProof/>
            </w:rPr>
            <w:tab/>
          </w:r>
          <w:r>
            <w:rPr>
              <w:noProof/>
            </w:rPr>
            <w:fldChar w:fldCharType="begin"/>
          </w:r>
          <w:r>
            <w:rPr>
              <w:noProof/>
            </w:rPr>
            <w:instrText xml:space="preserve"> PAGEREF _Toc370389718 \h </w:instrText>
          </w:r>
          <w:r>
            <w:rPr>
              <w:noProof/>
            </w:rPr>
          </w:r>
          <w:r>
            <w:rPr>
              <w:noProof/>
            </w:rPr>
            <w:fldChar w:fldCharType="separate"/>
          </w:r>
          <w:r>
            <w:rPr>
              <w:noProof/>
            </w:rPr>
            <w:t>14</w:t>
          </w:r>
          <w:r>
            <w:rPr>
              <w:noProof/>
            </w:rPr>
            <w:fldChar w:fldCharType="end"/>
          </w:r>
        </w:p>
        <w:p w14:paraId="59518966" w14:textId="77777777" w:rsidR="005F2140" w:rsidRPr="008E2D54" w:rsidRDefault="005F2140">
          <w:pPr>
            <w:pStyle w:val="TOC2"/>
            <w:rPr>
              <w:noProof/>
              <w:color w:val="auto"/>
              <w:szCs w:val="22"/>
              <w:lang w:eastAsia="nb-NO"/>
            </w:rPr>
          </w:pPr>
          <w:r w:rsidRPr="00AC071B">
            <w:rPr>
              <w:noProof/>
              <w:u w:color="262626" w:themeColor="text1" w:themeTint="D9"/>
            </w:rPr>
            <w:t>6.4</w:t>
          </w:r>
          <w:r w:rsidRPr="008E2D54">
            <w:rPr>
              <w:noProof/>
              <w:color w:val="auto"/>
              <w:szCs w:val="22"/>
              <w:lang w:eastAsia="nb-NO"/>
            </w:rPr>
            <w:tab/>
          </w:r>
          <w:r>
            <w:rPr>
              <w:noProof/>
            </w:rPr>
            <w:t>SEO considerations when using category pages</w:t>
          </w:r>
          <w:r>
            <w:rPr>
              <w:noProof/>
            </w:rPr>
            <w:tab/>
          </w:r>
          <w:r>
            <w:rPr>
              <w:noProof/>
            </w:rPr>
            <w:fldChar w:fldCharType="begin"/>
          </w:r>
          <w:r>
            <w:rPr>
              <w:noProof/>
            </w:rPr>
            <w:instrText xml:space="preserve"> PAGEREF _Toc370389719 \h </w:instrText>
          </w:r>
          <w:r>
            <w:rPr>
              <w:noProof/>
            </w:rPr>
          </w:r>
          <w:r>
            <w:rPr>
              <w:noProof/>
            </w:rPr>
            <w:fldChar w:fldCharType="separate"/>
          </w:r>
          <w:r>
            <w:rPr>
              <w:noProof/>
            </w:rPr>
            <w:t>14</w:t>
          </w:r>
          <w:r>
            <w:rPr>
              <w:noProof/>
            </w:rPr>
            <w:fldChar w:fldCharType="end"/>
          </w:r>
        </w:p>
        <w:p w14:paraId="2810EEB7" w14:textId="77777777" w:rsidR="005F2140" w:rsidRPr="008E2D54" w:rsidRDefault="005F2140">
          <w:pPr>
            <w:pStyle w:val="TOC2"/>
            <w:rPr>
              <w:noProof/>
              <w:color w:val="auto"/>
              <w:szCs w:val="22"/>
              <w:lang w:eastAsia="nb-NO"/>
            </w:rPr>
          </w:pPr>
          <w:r w:rsidRPr="00AC071B">
            <w:rPr>
              <w:noProof/>
              <w:u w:color="262626" w:themeColor="text1" w:themeTint="D9"/>
            </w:rPr>
            <w:t>6.5</w:t>
          </w:r>
          <w:r w:rsidRPr="008E2D54">
            <w:rPr>
              <w:noProof/>
              <w:color w:val="auto"/>
              <w:szCs w:val="22"/>
              <w:lang w:eastAsia="nb-NO"/>
            </w:rPr>
            <w:tab/>
          </w:r>
          <w:r>
            <w:rPr>
              <w:noProof/>
            </w:rPr>
            <w:t>SEO considerations when using catalog item pages</w:t>
          </w:r>
          <w:r>
            <w:rPr>
              <w:noProof/>
            </w:rPr>
            <w:tab/>
          </w:r>
          <w:r>
            <w:rPr>
              <w:noProof/>
            </w:rPr>
            <w:fldChar w:fldCharType="begin"/>
          </w:r>
          <w:r>
            <w:rPr>
              <w:noProof/>
            </w:rPr>
            <w:instrText xml:space="preserve"> PAGEREF _Toc370389720 \h </w:instrText>
          </w:r>
          <w:r>
            <w:rPr>
              <w:noProof/>
            </w:rPr>
          </w:r>
          <w:r>
            <w:rPr>
              <w:noProof/>
            </w:rPr>
            <w:fldChar w:fldCharType="separate"/>
          </w:r>
          <w:r>
            <w:rPr>
              <w:noProof/>
            </w:rPr>
            <w:t>14</w:t>
          </w:r>
          <w:r>
            <w:rPr>
              <w:noProof/>
            </w:rPr>
            <w:fldChar w:fldCharType="end"/>
          </w:r>
        </w:p>
        <w:p w14:paraId="2CA2A219" w14:textId="77777777" w:rsidR="005F2140" w:rsidRPr="008E2D54" w:rsidRDefault="005F2140">
          <w:pPr>
            <w:pStyle w:val="TOC1"/>
            <w:rPr>
              <w:caps w:val="0"/>
              <w:noProof/>
              <w:color w:val="auto"/>
              <w:sz w:val="22"/>
              <w:szCs w:val="22"/>
              <w:lang w:eastAsia="nb-NO"/>
            </w:rPr>
          </w:pPr>
          <w:r w:rsidRPr="00AC071B">
            <w:rPr>
              <w:noProof/>
              <w:u w:color="5D5D5D" w:themeColor="text2"/>
            </w:rPr>
            <w:t>7</w:t>
          </w:r>
          <w:r w:rsidRPr="008E2D54">
            <w:rPr>
              <w:caps w:val="0"/>
              <w:noProof/>
              <w:color w:val="auto"/>
              <w:sz w:val="22"/>
              <w:szCs w:val="22"/>
              <w:lang w:eastAsia="nb-NO"/>
            </w:rPr>
            <w:tab/>
          </w:r>
          <w:r>
            <w:rPr>
              <w:noProof/>
            </w:rPr>
            <w:t>How to handle common SEO challenges</w:t>
          </w:r>
          <w:r>
            <w:rPr>
              <w:noProof/>
            </w:rPr>
            <w:tab/>
          </w:r>
          <w:r>
            <w:rPr>
              <w:noProof/>
            </w:rPr>
            <w:fldChar w:fldCharType="begin"/>
          </w:r>
          <w:r>
            <w:rPr>
              <w:noProof/>
            </w:rPr>
            <w:instrText xml:space="preserve"> PAGEREF _Toc370389721 \h </w:instrText>
          </w:r>
          <w:r>
            <w:rPr>
              <w:noProof/>
            </w:rPr>
          </w:r>
          <w:r>
            <w:rPr>
              <w:noProof/>
            </w:rPr>
            <w:fldChar w:fldCharType="separate"/>
          </w:r>
          <w:r>
            <w:rPr>
              <w:noProof/>
            </w:rPr>
            <w:t>16</w:t>
          </w:r>
          <w:r>
            <w:rPr>
              <w:noProof/>
            </w:rPr>
            <w:fldChar w:fldCharType="end"/>
          </w:r>
        </w:p>
        <w:p w14:paraId="763154B9" w14:textId="77777777" w:rsidR="005F2140" w:rsidRPr="008E2D54" w:rsidRDefault="005F2140">
          <w:pPr>
            <w:pStyle w:val="TOC2"/>
            <w:rPr>
              <w:noProof/>
              <w:color w:val="auto"/>
              <w:szCs w:val="22"/>
              <w:lang w:eastAsia="nb-NO"/>
            </w:rPr>
          </w:pPr>
          <w:r w:rsidRPr="00AC071B">
            <w:rPr>
              <w:noProof/>
              <w:u w:color="262626" w:themeColor="text1" w:themeTint="D9"/>
            </w:rPr>
            <w:t>7.1</w:t>
          </w:r>
          <w:r w:rsidRPr="008E2D54">
            <w:rPr>
              <w:noProof/>
              <w:color w:val="auto"/>
              <w:szCs w:val="22"/>
              <w:lang w:eastAsia="nb-NO"/>
            </w:rPr>
            <w:tab/>
          </w:r>
          <w:r>
            <w:rPr>
              <w:noProof/>
            </w:rPr>
            <w:t>Allowing for in-page analytics</w:t>
          </w:r>
          <w:r>
            <w:rPr>
              <w:noProof/>
            </w:rPr>
            <w:tab/>
          </w:r>
          <w:r>
            <w:rPr>
              <w:noProof/>
            </w:rPr>
            <w:fldChar w:fldCharType="begin"/>
          </w:r>
          <w:r>
            <w:rPr>
              <w:noProof/>
            </w:rPr>
            <w:instrText xml:space="preserve"> PAGEREF _Toc370389722 \h </w:instrText>
          </w:r>
          <w:r>
            <w:rPr>
              <w:noProof/>
            </w:rPr>
          </w:r>
          <w:r>
            <w:rPr>
              <w:noProof/>
            </w:rPr>
            <w:fldChar w:fldCharType="separate"/>
          </w:r>
          <w:r>
            <w:rPr>
              <w:noProof/>
            </w:rPr>
            <w:t>16</w:t>
          </w:r>
          <w:r>
            <w:rPr>
              <w:noProof/>
            </w:rPr>
            <w:fldChar w:fldCharType="end"/>
          </w:r>
        </w:p>
        <w:p w14:paraId="5D8C2D86" w14:textId="77777777" w:rsidR="005F2140" w:rsidRPr="008E2D54" w:rsidRDefault="005F2140">
          <w:pPr>
            <w:pStyle w:val="TOC2"/>
            <w:rPr>
              <w:noProof/>
              <w:color w:val="auto"/>
              <w:szCs w:val="22"/>
              <w:lang w:eastAsia="nb-NO"/>
            </w:rPr>
          </w:pPr>
          <w:r w:rsidRPr="00AC071B">
            <w:rPr>
              <w:noProof/>
              <w:u w:color="262626" w:themeColor="text1" w:themeTint="D9"/>
            </w:rPr>
            <w:t>7.2</w:t>
          </w:r>
          <w:r w:rsidRPr="008E2D54">
            <w:rPr>
              <w:noProof/>
              <w:color w:val="auto"/>
              <w:szCs w:val="22"/>
              <w:lang w:eastAsia="nb-NO"/>
            </w:rPr>
            <w:tab/>
          </w:r>
          <w:r>
            <w:rPr>
              <w:noProof/>
            </w:rPr>
            <w:t>How to configure canonical domain names</w:t>
          </w:r>
          <w:r>
            <w:rPr>
              <w:noProof/>
            </w:rPr>
            <w:tab/>
          </w:r>
          <w:r>
            <w:rPr>
              <w:noProof/>
            </w:rPr>
            <w:fldChar w:fldCharType="begin"/>
          </w:r>
          <w:r>
            <w:rPr>
              <w:noProof/>
            </w:rPr>
            <w:instrText xml:space="preserve"> PAGEREF _Toc370389723 \h </w:instrText>
          </w:r>
          <w:r>
            <w:rPr>
              <w:noProof/>
            </w:rPr>
          </w:r>
          <w:r>
            <w:rPr>
              <w:noProof/>
            </w:rPr>
            <w:fldChar w:fldCharType="separate"/>
          </w:r>
          <w:r>
            <w:rPr>
              <w:noProof/>
            </w:rPr>
            <w:t>18</w:t>
          </w:r>
          <w:r>
            <w:rPr>
              <w:noProof/>
            </w:rPr>
            <w:fldChar w:fldCharType="end"/>
          </w:r>
        </w:p>
        <w:p w14:paraId="65BB524E" w14:textId="77777777" w:rsidR="005F2140" w:rsidRPr="008E2D54" w:rsidRDefault="005F2140">
          <w:pPr>
            <w:pStyle w:val="TOC2"/>
            <w:rPr>
              <w:noProof/>
              <w:color w:val="auto"/>
              <w:szCs w:val="22"/>
              <w:lang w:eastAsia="nb-NO"/>
            </w:rPr>
          </w:pPr>
          <w:r w:rsidRPr="00AC071B">
            <w:rPr>
              <w:noProof/>
              <w:u w:color="262626" w:themeColor="text1" w:themeTint="D9"/>
            </w:rPr>
            <w:t>7.3</w:t>
          </w:r>
          <w:r w:rsidRPr="008E2D54">
            <w:rPr>
              <w:noProof/>
              <w:color w:val="auto"/>
              <w:szCs w:val="22"/>
              <w:lang w:eastAsia="nb-NO"/>
            </w:rPr>
            <w:tab/>
          </w:r>
          <w:r>
            <w:rPr>
              <w:noProof/>
            </w:rPr>
            <w:t>Should my webpages use HTTPS or HTTP?</w:t>
          </w:r>
          <w:r>
            <w:rPr>
              <w:noProof/>
            </w:rPr>
            <w:tab/>
          </w:r>
          <w:r>
            <w:rPr>
              <w:noProof/>
            </w:rPr>
            <w:fldChar w:fldCharType="begin"/>
          </w:r>
          <w:r>
            <w:rPr>
              <w:noProof/>
            </w:rPr>
            <w:instrText xml:space="preserve"> PAGEREF _Toc370389724 \h </w:instrText>
          </w:r>
          <w:r>
            <w:rPr>
              <w:noProof/>
            </w:rPr>
          </w:r>
          <w:r>
            <w:rPr>
              <w:noProof/>
            </w:rPr>
            <w:fldChar w:fldCharType="separate"/>
          </w:r>
          <w:r>
            <w:rPr>
              <w:noProof/>
            </w:rPr>
            <w:t>21</w:t>
          </w:r>
          <w:r>
            <w:rPr>
              <w:noProof/>
            </w:rPr>
            <w:fldChar w:fldCharType="end"/>
          </w:r>
        </w:p>
        <w:p w14:paraId="5E51785D" w14:textId="77777777" w:rsidR="005F2140" w:rsidRPr="008E2D54" w:rsidRDefault="005F2140">
          <w:pPr>
            <w:pStyle w:val="TOC2"/>
            <w:rPr>
              <w:noProof/>
              <w:color w:val="auto"/>
              <w:szCs w:val="22"/>
              <w:lang w:eastAsia="nb-NO"/>
            </w:rPr>
          </w:pPr>
          <w:r w:rsidRPr="00AC071B">
            <w:rPr>
              <w:noProof/>
              <w:u w:color="262626" w:themeColor="text1" w:themeTint="D9"/>
            </w:rPr>
            <w:t>7.4</w:t>
          </w:r>
          <w:r w:rsidRPr="008E2D54">
            <w:rPr>
              <w:noProof/>
              <w:color w:val="auto"/>
              <w:szCs w:val="22"/>
              <w:lang w:eastAsia="nb-NO"/>
            </w:rPr>
            <w:tab/>
          </w:r>
          <w:r>
            <w:rPr>
              <w:noProof/>
            </w:rPr>
            <w:t>Should my webpages use a trailing slash nor not?</w:t>
          </w:r>
          <w:r>
            <w:rPr>
              <w:noProof/>
            </w:rPr>
            <w:tab/>
          </w:r>
          <w:r>
            <w:rPr>
              <w:noProof/>
            </w:rPr>
            <w:fldChar w:fldCharType="begin"/>
          </w:r>
          <w:r>
            <w:rPr>
              <w:noProof/>
            </w:rPr>
            <w:instrText xml:space="preserve"> PAGEREF _Toc370389725 \h </w:instrText>
          </w:r>
          <w:r>
            <w:rPr>
              <w:noProof/>
            </w:rPr>
          </w:r>
          <w:r>
            <w:rPr>
              <w:noProof/>
            </w:rPr>
            <w:fldChar w:fldCharType="separate"/>
          </w:r>
          <w:r>
            <w:rPr>
              <w:noProof/>
            </w:rPr>
            <w:t>21</w:t>
          </w:r>
          <w:r>
            <w:rPr>
              <w:noProof/>
            </w:rPr>
            <w:fldChar w:fldCharType="end"/>
          </w:r>
        </w:p>
        <w:p w14:paraId="7683758D" w14:textId="77777777" w:rsidR="005F2140" w:rsidRPr="008E2D54" w:rsidRDefault="005F2140">
          <w:pPr>
            <w:pStyle w:val="TOC2"/>
            <w:rPr>
              <w:noProof/>
              <w:color w:val="auto"/>
              <w:szCs w:val="22"/>
              <w:lang w:eastAsia="nb-NO"/>
            </w:rPr>
          </w:pPr>
          <w:r w:rsidRPr="00AC071B">
            <w:rPr>
              <w:noProof/>
              <w:u w:color="262626" w:themeColor="text1" w:themeTint="D9"/>
            </w:rPr>
            <w:t>7.5</w:t>
          </w:r>
          <w:r w:rsidRPr="008E2D54">
            <w:rPr>
              <w:noProof/>
              <w:color w:val="auto"/>
              <w:szCs w:val="22"/>
              <w:lang w:eastAsia="nb-NO"/>
            </w:rPr>
            <w:tab/>
          </w:r>
          <w:r>
            <w:rPr>
              <w:noProof/>
            </w:rPr>
            <w:t>Microdata</w:t>
          </w:r>
          <w:r>
            <w:rPr>
              <w:noProof/>
            </w:rPr>
            <w:tab/>
          </w:r>
          <w:r>
            <w:rPr>
              <w:noProof/>
            </w:rPr>
            <w:fldChar w:fldCharType="begin"/>
          </w:r>
          <w:r>
            <w:rPr>
              <w:noProof/>
            </w:rPr>
            <w:instrText xml:space="preserve"> PAGEREF _Toc370389726 \h </w:instrText>
          </w:r>
          <w:r>
            <w:rPr>
              <w:noProof/>
            </w:rPr>
          </w:r>
          <w:r>
            <w:rPr>
              <w:noProof/>
            </w:rPr>
            <w:fldChar w:fldCharType="separate"/>
          </w:r>
          <w:r>
            <w:rPr>
              <w:noProof/>
            </w:rPr>
            <w:t>23</w:t>
          </w:r>
          <w:r>
            <w:rPr>
              <w:noProof/>
            </w:rPr>
            <w:fldChar w:fldCharType="end"/>
          </w:r>
        </w:p>
        <w:p w14:paraId="2C41A666" w14:textId="77777777" w:rsidR="005F2140" w:rsidRPr="008E2D54" w:rsidRDefault="005F2140">
          <w:pPr>
            <w:pStyle w:val="TOC2"/>
            <w:rPr>
              <w:noProof/>
              <w:color w:val="auto"/>
              <w:szCs w:val="22"/>
              <w:lang w:eastAsia="nb-NO"/>
            </w:rPr>
          </w:pPr>
          <w:r w:rsidRPr="00AC071B">
            <w:rPr>
              <w:noProof/>
              <w:u w:color="262626" w:themeColor="text1" w:themeTint="D9"/>
            </w:rPr>
            <w:lastRenderedPageBreak/>
            <w:t>7.6</w:t>
          </w:r>
          <w:r w:rsidRPr="008E2D54">
            <w:rPr>
              <w:noProof/>
              <w:color w:val="auto"/>
              <w:szCs w:val="22"/>
              <w:lang w:eastAsia="nb-NO"/>
            </w:rPr>
            <w:tab/>
          </w:r>
          <w:r>
            <w:rPr>
              <w:noProof/>
            </w:rPr>
            <w:t>How to include the content authorship information</w:t>
          </w:r>
          <w:r>
            <w:rPr>
              <w:noProof/>
            </w:rPr>
            <w:tab/>
          </w:r>
          <w:r>
            <w:rPr>
              <w:noProof/>
            </w:rPr>
            <w:fldChar w:fldCharType="begin"/>
          </w:r>
          <w:r>
            <w:rPr>
              <w:noProof/>
            </w:rPr>
            <w:instrText xml:space="preserve"> PAGEREF _Toc370389727 \h </w:instrText>
          </w:r>
          <w:r>
            <w:rPr>
              <w:noProof/>
            </w:rPr>
          </w:r>
          <w:r>
            <w:rPr>
              <w:noProof/>
            </w:rPr>
            <w:fldChar w:fldCharType="separate"/>
          </w:r>
          <w:r>
            <w:rPr>
              <w:noProof/>
            </w:rPr>
            <w:t>24</w:t>
          </w:r>
          <w:r>
            <w:rPr>
              <w:noProof/>
            </w:rPr>
            <w:fldChar w:fldCharType="end"/>
          </w:r>
        </w:p>
        <w:p w14:paraId="6D995A6A" w14:textId="77777777" w:rsidR="005F2140" w:rsidRPr="008E2D54" w:rsidRDefault="005F2140">
          <w:pPr>
            <w:pStyle w:val="TOC2"/>
            <w:rPr>
              <w:noProof/>
              <w:color w:val="auto"/>
              <w:szCs w:val="22"/>
              <w:lang w:eastAsia="nb-NO"/>
            </w:rPr>
          </w:pPr>
          <w:r w:rsidRPr="00AC071B">
            <w:rPr>
              <w:noProof/>
              <w:u w:color="262626" w:themeColor="text1" w:themeTint="D9"/>
            </w:rPr>
            <w:t>7.7</w:t>
          </w:r>
          <w:r w:rsidRPr="008E2D54">
            <w:rPr>
              <w:noProof/>
              <w:color w:val="auto"/>
              <w:szCs w:val="22"/>
              <w:lang w:eastAsia="nb-NO"/>
            </w:rPr>
            <w:tab/>
          </w:r>
          <w:r>
            <w:rPr>
              <w:noProof/>
            </w:rPr>
            <w:t>How to configure page redirects</w:t>
          </w:r>
          <w:r>
            <w:rPr>
              <w:noProof/>
            </w:rPr>
            <w:tab/>
          </w:r>
          <w:r>
            <w:rPr>
              <w:noProof/>
            </w:rPr>
            <w:fldChar w:fldCharType="begin"/>
          </w:r>
          <w:r>
            <w:rPr>
              <w:noProof/>
            </w:rPr>
            <w:instrText xml:space="preserve"> PAGEREF _Toc370389728 \h </w:instrText>
          </w:r>
          <w:r>
            <w:rPr>
              <w:noProof/>
            </w:rPr>
          </w:r>
          <w:r>
            <w:rPr>
              <w:noProof/>
            </w:rPr>
            <w:fldChar w:fldCharType="separate"/>
          </w:r>
          <w:r>
            <w:rPr>
              <w:noProof/>
            </w:rPr>
            <w:t>26</w:t>
          </w:r>
          <w:r>
            <w:rPr>
              <w:noProof/>
            </w:rPr>
            <w:fldChar w:fldCharType="end"/>
          </w:r>
        </w:p>
        <w:p w14:paraId="2F2E79AA" w14:textId="77777777" w:rsidR="005F2140" w:rsidRPr="008E2D54" w:rsidRDefault="005F2140">
          <w:pPr>
            <w:pStyle w:val="TOC2"/>
            <w:rPr>
              <w:noProof/>
              <w:color w:val="auto"/>
              <w:szCs w:val="22"/>
              <w:lang w:eastAsia="nb-NO"/>
            </w:rPr>
          </w:pPr>
          <w:r w:rsidRPr="00AC071B">
            <w:rPr>
              <w:noProof/>
              <w:u w:color="262626" w:themeColor="text1" w:themeTint="D9"/>
            </w:rPr>
            <w:t>7.8</w:t>
          </w:r>
          <w:r w:rsidRPr="008E2D54">
            <w:rPr>
              <w:noProof/>
              <w:color w:val="auto"/>
              <w:szCs w:val="22"/>
              <w:lang w:eastAsia="nb-NO"/>
            </w:rPr>
            <w:tab/>
          </w:r>
          <w:r>
            <w:rPr>
              <w:noProof/>
            </w:rPr>
            <w:t>Content aggregation with Content Search Web Part</w:t>
          </w:r>
          <w:r>
            <w:rPr>
              <w:noProof/>
            </w:rPr>
            <w:tab/>
          </w:r>
          <w:r>
            <w:rPr>
              <w:noProof/>
            </w:rPr>
            <w:fldChar w:fldCharType="begin"/>
          </w:r>
          <w:r>
            <w:rPr>
              <w:noProof/>
            </w:rPr>
            <w:instrText xml:space="preserve"> PAGEREF _Toc370389729 \h </w:instrText>
          </w:r>
          <w:r>
            <w:rPr>
              <w:noProof/>
            </w:rPr>
          </w:r>
          <w:r>
            <w:rPr>
              <w:noProof/>
            </w:rPr>
            <w:fldChar w:fldCharType="separate"/>
          </w:r>
          <w:r>
            <w:rPr>
              <w:noProof/>
            </w:rPr>
            <w:t>26</w:t>
          </w:r>
          <w:r>
            <w:rPr>
              <w:noProof/>
            </w:rPr>
            <w:fldChar w:fldCharType="end"/>
          </w:r>
        </w:p>
        <w:p w14:paraId="24FE2A7A" w14:textId="77777777" w:rsidR="005F2140" w:rsidRDefault="005F2140">
          <w:pPr>
            <w:pStyle w:val="TOC1"/>
            <w:rPr>
              <w:caps w:val="0"/>
              <w:noProof/>
              <w:color w:val="auto"/>
              <w:sz w:val="22"/>
              <w:szCs w:val="22"/>
              <w:lang w:val="nb-NO" w:eastAsia="nb-NO"/>
            </w:rPr>
          </w:pPr>
          <w:r w:rsidRPr="00AC071B">
            <w:rPr>
              <w:noProof/>
              <w:u w:color="5D5D5D" w:themeColor="text2"/>
            </w:rPr>
            <w:t>8</w:t>
          </w:r>
          <w:r>
            <w:rPr>
              <w:caps w:val="0"/>
              <w:noProof/>
              <w:color w:val="auto"/>
              <w:sz w:val="22"/>
              <w:szCs w:val="22"/>
              <w:lang w:val="nb-NO" w:eastAsia="nb-NO"/>
            </w:rPr>
            <w:tab/>
          </w:r>
          <w:r>
            <w:rPr>
              <w:noProof/>
            </w:rPr>
            <w:t>summary</w:t>
          </w:r>
          <w:r>
            <w:rPr>
              <w:noProof/>
            </w:rPr>
            <w:tab/>
          </w:r>
          <w:r>
            <w:rPr>
              <w:noProof/>
            </w:rPr>
            <w:fldChar w:fldCharType="begin"/>
          </w:r>
          <w:r>
            <w:rPr>
              <w:noProof/>
            </w:rPr>
            <w:instrText xml:space="preserve"> PAGEREF _Toc370389730 \h </w:instrText>
          </w:r>
          <w:r>
            <w:rPr>
              <w:noProof/>
            </w:rPr>
          </w:r>
          <w:r>
            <w:rPr>
              <w:noProof/>
            </w:rPr>
            <w:fldChar w:fldCharType="separate"/>
          </w:r>
          <w:r>
            <w:rPr>
              <w:noProof/>
            </w:rPr>
            <w:t>27</w:t>
          </w:r>
          <w:r>
            <w:rPr>
              <w:noProof/>
            </w:rPr>
            <w:fldChar w:fldCharType="end"/>
          </w:r>
        </w:p>
        <w:p w14:paraId="7190A3FF" w14:textId="77777777" w:rsidR="00232FBF" w:rsidRPr="00417AF7" w:rsidRDefault="004E4DBF" w:rsidP="005A3F3A">
          <w:pPr>
            <w:pStyle w:val="TOC1"/>
          </w:pPr>
          <w:r w:rsidRPr="00417AF7">
            <w:rPr>
              <w:rStyle w:val="Strong"/>
              <w:rFonts w:cstheme="minorHAnsi"/>
              <w:noProof/>
              <w:color w:val="5D5D5D" w:themeColor="text2"/>
              <w:sz w:val="22"/>
            </w:rPr>
            <w:fldChar w:fldCharType="end"/>
          </w:r>
        </w:p>
      </w:sdtContent>
    </w:sdt>
    <w:p w14:paraId="54F06E70" w14:textId="77777777" w:rsidR="00232FBF" w:rsidRPr="00417AF7" w:rsidRDefault="00232FBF"/>
    <w:p w14:paraId="26C9A1D2" w14:textId="77777777" w:rsidR="00232FBF" w:rsidRPr="00417AF7" w:rsidRDefault="00232FBF">
      <w:pPr>
        <w:sectPr w:rsidR="00232FBF" w:rsidRPr="00417AF7">
          <w:headerReference w:type="first" r:id="rId16"/>
          <w:footerReference w:type="first" r:id="rId17"/>
          <w:pgSz w:w="12240" w:h="15840" w:code="1"/>
          <w:pgMar w:top="1440" w:right="1008" w:bottom="1440" w:left="1008" w:header="2160" w:footer="720" w:gutter="0"/>
          <w:cols w:space="720"/>
          <w:titlePg/>
          <w:docGrid w:linePitch="360"/>
        </w:sectPr>
      </w:pPr>
    </w:p>
    <w:p w14:paraId="2051B4AE" w14:textId="77777777" w:rsidR="001114F1" w:rsidRPr="00417AF7" w:rsidRDefault="00E5218B" w:rsidP="001114F1">
      <w:pPr>
        <w:pStyle w:val="Heading1"/>
      </w:pPr>
      <w:bookmarkStart w:id="0" w:name="_Toc370389704"/>
      <w:bookmarkStart w:id="1" w:name="_Toc324775333"/>
      <w:bookmarkStart w:id="2" w:name="_Ref339972848"/>
      <w:r w:rsidRPr="00417AF7">
        <w:lastRenderedPageBreak/>
        <w:t>Introduction</w:t>
      </w:r>
      <w:bookmarkEnd w:id="0"/>
    </w:p>
    <w:p w14:paraId="798D444F" w14:textId="77777777" w:rsidR="00E5218B" w:rsidRPr="00417AF7" w:rsidRDefault="00E5218B" w:rsidP="00E5218B">
      <w:r w:rsidRPr="00417AF7">
        <w:t>Search engine optimization (SEO) is a common name for a number of activities that focus on increasing the ranking of a website in the search results. With regard to the application area, SEO can be divided into two categories: technology- and content-related.</w:t>
      </w:r>
    </w:p>
    <w:p w14:paraId="3B828761" w14:textId="4C52BDF5" w:rsidR="00E5218B" w:rsidRPr="00417AF7" w:rsidRDefault="00E5218B" w:rsidP="00E5218B">
      <w:r w:rsidRPr="00417AF7">
        <w:t>The technology-related side of SEO focuses on providing web managers with a foundation upon which they can build great websites. It spans a wide range of topics, from using a shared HTML markup vocabulary, to optimizing the servers that host the website. An important part of this area is also t</w:t>
      </w:r>
      <w:r w:rsidR="008E2D54">
        <w:t>he content management system (CMS</w:t>
      </w:r>
      <w:r w:rsidRPr="00417AF7">
        <w:t xml:space="preserve">). If the </w:t>
      </w:r>
      <w:r w:rsidR="008E2D54">
        <w:t>CMS</w:t>
      </w:r>
      <w:r w:rsidRPr="00417AF7">
        <w:t xml:space="preserve"> is configured correctly, it can help website owners optimize their website for Internet search engines.</w:t>
      </w:r>
    </w:p>
    <w:p w14:paraId="199077AC" w14:textId="15F4B914" w:rsidR="00E5218B" w:rsidRPr="00417AF7" w:rsidRDefault="00E5218B" w:rsidP="00E5218B">
      <w:r w:rsidRPr="00417AF7">
        <w:t>The second area of SEO is related to content. When someone is looking for something on the Internet, search engines want to ensure that the most relevant results are displayed high in search results. By publishing great content and optimizing it for specific keywords, the ranking of the website in search results can be improved. The content-related part of SEO has nothing to do with technology or CMS, and is applicable to any website.</w:t>
      </w:r>
    </w:p>
    <w:p w14:paraId="564BB662" w14:textId="77777777" w:rsidR="00E5218B" w:rsidRPr="00417AF7" w:rsidRDefault="00E5218B" w:rsidP="00E5218B">
      <w:r w:rsidRPr="00417AF7">
        <w:t>This article focuses on the technology part of the optimization process. It’ll also explain how you can apply SEO to your SharePoint Server 2013 website.</w:t>
      </w:r>
    </w:p>
    <w:p w14:paraId="31A0B095" w14:textId="77777777" w:rsidR="001114F1" w:rsidRPr="00417AF7" w:rsidRDefault="00E5218B" w:rsidP="00E5218B">
      <w:r w:rsidRPr="00417AF7">
        <w:t>One important thing to note is that SEO is no secret sauce that you can pour over your website to make it the number 1 search result on an Internet search engine. Optimizing your website is an ongoing effort. It starts as early as planning, takes place during deployment, and continues throughout production. If you want to achieve great results, you have to continuously monitor and optimize your website.</w:t>
      </w:r>
      <w:r w:rsidR="001114F1" w:rsidRPr="00417AF7">
        <w:t xml:space="preserve"> </w:t>
      </w:r>
    </w:p>
    <w:p w14:paraId="7CA31BF1" w14:textId="77777777" w:rsidR="001114F1" w:rsidRPr="00417AF7" w:rsidRDefault="001114F1" w:rsidP="001114F1"/>
    <w:p w14:paraId="1873E843" w14:textId="77777777" w:rsidR="001114F1" w:rsidRPr="00417AF7" w:rsidRDefault="00DA2B34" w:rsidP="00DA2B34">
      <w:pPr>
        <w:pStyle w:val="Heading1"/>
      </w:pPr>
      <w:bookmarkStart w:id="3" w:name="_Toc370389705"/>
      <w:r w:rsidRPr="00417AF7">
        <w:t>The planning phase: Can you use shared HTML markup vocabulary?</w:t>
      </w:r>
      <w:bookmarkEnd w:id="3"/>
    </w:p>
    <w:p w14:paraId="31A2019F" w14:textId="77777777" w:rsidR="00DA2B34" w:rsidRPr="00417AF7" w:rsidRDefault="00DA2B34" w:rsidP="00DA2B34">
      <w:r w:rsidRPr="00417AF7">
        <w:t>Web content is published using HTML. HTML is also what Internet search engines use when crawling and indexing web pages. HTML consists of a number of tags. Unfortunately, the number of tags is limited, making it difficult to express the true meaning of web content. Although you can use semantic tags to denote headings or paragraphs, there is no way to distinct a press release from a cooking recipe or a book review. In a way, it’s surprising given that the context of the content is essential when trying to find relevant information on the Internet. Even though the quality of Internet search engines is continuously improving, eventually they can only guess what a particular web page is about.</w:t>
      </w:r>
    </w:p>
    <w:p w14:paraId="2F24FBD7" w14:textId="77777777" w:rsidR="00DA2B34" w:rsidRPr="00417AF7" w:rsidRDefault="00DA2B34" w:rsidP="00DA2B34">
      <w:r w:rsidRPr="00417AF7">
        <w:t xml:space="preserve">To help Internet search engines understand as much context information about the content as possible, </w:t>
      </w:r>
      <w:r w:rsidRPr="00F33064">
        <w:t>microdata</w:t>
      </w:r>
      <w:r w:rsidRPr="00417AF7">
        <w:t xml:space="preserve"> has been introduced. Microdata is a shared data vocabulary that uses existing HTML markup to provide additional information about web content. When you are planning to build a new website, you should always verify if some of the existing microdata schemas could be included in your website to help describe your content. </w:t>
      </w:r>
    </w:p>
    <w:p w14:paraId="38DE4118" w14:textId="71FA5D01" w:rsidR="001114F1" w:rsidRPr="00417AF7" w:rsidRDefault="00DA2B34" w:rsidP="00DA2B34">
      <w:r w:rsidRPr="00417AF7">
        <w:t xml:space="preserve">More information about microdata is available at </w:t>
      </w:r>
      <w:hyperlink r:id="rId18" w:history="1">
        <w:r w:rsidRPr="00417AF7">
          <w:rPr>
            <w:rStyle w:val="Hyperlink"/>
          </w:rPr>
          <w:t>http://schema.org</w:t>
        </w:r>
      </w:hyperlink>
      <w:r w:rsidRPr="00417AF7">
        <w:t>.</w:t>
      </w:r>
    </w:p>
    <w:p w14:paraId="41741554" w14:textId="77777777" w:rsidR="001114F1" w:rsidRPr="00417AF7" w:rsidRDefault="001114F1" w:rsidP="001114F1"/>
    <w:p w14:paraId="1D6308AA" w14:textId="77777777" w:rsidR="001114F1" w:rsidRPr="00417AF7" w:rsidRDefault="00AA3722" w:rsidP="00AA3722">
      <w:pPr>
        <w:pStyle w:val="Heading1"/>
      </w:pPr>
      <w:bookmarkStart w:id="4" w:name="_Toc361731387"/>
      <w:bookmarkStart w:id="5" w:name="_Toc370389706"/>
      <w:r w:rsidRPr="00417AF7">
        <w:lastRenderedPageBreak/>
        <w:t>The planning phase: Create static HTML templates for testing</w:t>
      </w:r>
      <w:bookmarkEnd w:id="4"/>
      <w:bookmarkEnd w:id="5"/>
    </w:p>
    <w:p w14:paraId="7B5030BB" w14:textId="77777777" w:rsidR="00AA3722" w:rsidRPr="00417AF7" w:rsidRDefault="00AA3722" w:rsidP="00AA3722">
      <w:r w:rsidRPr="00417AF7">
        <w:t>Early in the process of building a new website, you should create static HTML templates and test if Internet search engines can access and index all of the content. Since no CMS is involved early in the process, any HTML optimization can be applied relatively easy.</w:t>
      </w:r>
    </w:p>
    <w:p w14:paraId="4E6A6101" w14:textId="77777777" w:rsidR="00AA3722" w:rsidRPr="00417AF7" w:rsidRDefault="00AA3722" w:rsidP="00AA3722">
      <w:r w:rsidRPr="00417AF7">
        <w:t>After you have tested your static HTML templates, you can start to implement them in SharePoint Server 2013 as Master Pages, Page Layouts and Display Templates. You should strive to get the final HTML output as close to the static HTML templates as possible. After all, you have tested and optimized the static HTML templates for Internet search engines, and even slight markup alterations can have big consequences for the ranking of your website in search results.</w:t>
      </w:r>
    </w:p>
    <w:p w14:paraId="621852EE" w14:textId="5F802B65" w:rsidR="00AA3722" w:rsidRPr="00417AF7" w:rsidRDefault="00AA3722" w:rsidP="00AA3722">
      <w:r w:rsidRPr="00417AF7">
        <w:t>Another important thing to remember when developing your HTML templates is that no matter how visually attractive your website is, or how many cool featu</w:t>
      </w:r>
      <w:r w:rsidR="00F33064">
        <w:t>res it contains, if the</w:t>
      </w:r>
      <w:r w:rsidRPr="00417AF7">
        <w:t xml:space="preserve"> content is not accessible to Internet search engines, your website is likely to be ranked lower than other websites. Although Internet search engines support some JavaScript, it is limited. It is therefore essential that the most important content and functionality of your website doesn’t depend on JavaScript.</w:t>
      </w:r>
    </w:p>
    <w:p w14:paraId="5A32600F" w14:textId="77777777" w:rsidR="001114F1" w:rsidRPr="00417AF7" w:rsidRDefault="000703B5" w:rsidP="000703B5">
      <w:pPr>
        <w:pStyle w:val="Heading1"/>
      </w:pPr>
      <w:bookmarkStart w:id="6" w:name="_Toc361731390"/>
      <w:bookmarkStart w:id="7" w:name="_Toc370389707"/>
      <w:r w:rsidRPr="00417AF7">
        <w:t>The planning phase: Can you use responsive web design?</w:t>
      </w:r>
      <w:bookmarkEnd w:id="6"/>
      <w:bookmarkEnd w:id="7"/>
    </w:p>
    <w:p w14:paraId="599BF2FE" w14:textId="77777777" w:rsidR="000703B5" w:rsidRPr="00417AF7" w:rsidRDefault="000703B5" w:rsidP="000703B5">
      <w:r w:rsidRPr="00417AF7">
        <w:t>Over the last few years, increasing amounts of mobile devices are being used to surf the web. With this constant growth, it’s only a matter of time until more mobile devices than desktop computers are used to surf the Internet. With this development, when you’re building a new website, you have to plan for the mobile experience.</w:t>
      </w:r>
    </w:p>
    <w:p w14:paraId="4EC5E86B" w14:textId="7CA8F471" w:rsidR="000703B5" w:rsidRPr="00417AF7" w:rsidRDefault="000703B5" w:rsidP="000703B5">
      <w:r w:rsidRPr="00417AF7">
        <w:t>In most scenarios, using responsive web design is the recommended way of delivering optimized user experience for mobile devices. By using responsive web design, Internet search engines will only need to crawl and index your website once. In addition, search results coming from your website will be relevant to all users, independent of the device they are using.</w:t>
      </w:r>
    </w:p>
    <w:p w14:paraId="4BEE9903" w14:textId="2229EF6D" w:rsidR="001114F1" w:rsidRDefault="000703B5" w:rsidP="001114F1">
      <w:r w:rsidRPr="00417AF7">
        <w:t xml:space="preserve">In some situations, for example when the navigation pattern for mobile devices differs too much from the navigation pattern used for desktop computers, responsive web design is insufficient. In these situations, you have to use another approach. One alternative is to build a separate website optimized for mobile devices. From a developer’s perspective, this introduces additional effort, because you have to let Internet search engines know that the mobile version of your website is a variation of your content, and not a different website. Ensuring for proper indexing of a separate mobile website is not trivial and something you should take lightly, as it may have serious consequences for the ranking of your content in search results. </w:t>
      </w:r>
    </w:p>
    <w:p w14:paraId="1B70EF1E" w14:textId="4A51B255" w:rsidR="001114F1" w:rsidRPr="00417AF7" w:rsidRDefault="003C74C8" w:rsidP="00BD113A">
      <w:pPr>
        <w:pStyle w:val="Heading1"/>
      </w:pPr>
      <w:bookmarkStart w:id="8" w:name="_Toc361731393"/>
      <w:bookmarkStart w:id="9" w:name="_Toc370389708"/>
      <w:r>
        <w:t>New</w:t>
      </w:r>
      <w:r w:rsidR="000703B5" w:rsidRPr="00417AF7">
        <w:t xml:space="preserve"> </w:t>
      </w:r>
      <w:r>
        <w:t>Sharepoint server 2</w:t>
      </w:r>
      <w:r w:rsidR="00F33064">
        <w:t>0</w:t>
      </w:r>
      <w:r>
        <w:t>13</w:t>
      </w:r>
      <w:r w:rsidR="00F33064">
        <w:t xml:space="preserve"> </w:t>
      </w:r>
      <w:r w:rsidR="000703B5" w:rsidRPr="00417AF7">
        <w:t>SEO features and how you can use them</w:t>
      </w:r>
      <w:bookmarkEnd w:id="8"/>
      <w:bookmarkEnd w:id="9"/>
    </w:p>
    <w:p w14:paraId="5692225F" w14:textId="1C98C251" w:rsidR="000703B5" w:rsidRPr="00417AF7" w:rsidRDefault="000703B5" w:rsidP="001114F1">
      <w:r w:rsidRPr="00417AF7">
        <w:t>One of the many web content management-related improvements in SharePoint Server 2013 are SEO features. This section gives an overview of the search engine optimization features provided with SharePoint Server 2013. It’ll also use examples to show how you can apply these new capabilities.</w:t>
      </w:r>
    </w:p>
    <w:p w14:paraId="3F3D7380" w14:textId="77777777" w:rsidR="001114F1" w:rsidRPr="00417AF7" w:rsidRDefault="000703B5" w:rsidP="000703B5">
      <w:pPr>
        <w:pStyle w:val="Heading2"/>
      </w:pPr>
      <w:bookmarkStart w:id="10" w:name="SEOProperties"/>
      <w:bookmarkStart w:id="11" w:name="_Toc370389709"/>
      <w:bookmarkEnd w:id="10"/>
      <w:r w:rsidRPr="00417AF7">
        <w:lastRenderedPageBreak/>
        <w:t>SEO Properties for publishing pages</w:t>
      </w:r>
      <w:bookmarkEnd w:id="11"/>
      <w:r w:rsidR="001114F1" w:rsidRPr="00417AF7">
        <w:t xml:space="preserve"> </w:t>
      </w:r>
    </w:p>
    <w:p w14:paraId="3384B8F0" w14:textId="77777777" w:rsidR="000703B5" w:rsidRPr="00417AF7" w:rsidRDefault="000703B5" w:rsidP="000703B5">
      <w:r w:rsidRPr="00417AF7">
        <w:t>On all publishing pages, you can specify the following:</w:t>
      </w:r>
    </w:p>
    <w:p w14:paraId="05B794F3" w14:textId="77777777" w:rsidR="000703B5" w:rsidRPr="00417AF7" w:rsidRDefault="000703B5" w:rsidP="00BD113A">
      <w:pPr>
        <w:pStyle w:val="ListBullet"/>
      </w:pPr>
      <w:r w:rsidRPr="00417AF7">
        <w:t>a browser title.</w:t>
      </w:r>
    </w:p>
    <w:p w14:paraId="6ED9E5DF" w14:textId="77777777" w:rsidR="000703B5" w:rsidRPr="00417AF7" w:rsidRDefault="000703B5" w:rsidP="00BD113A">
      <w:pPr>
        <w:pStyle w:val="ListBullet"/>
      </w:pPr>
      <w:r w:rsidRPr="00417AF7">
        <w:t>a meta description that can be displayed on a search results page.</w:t>
      </w:r>
    </w:p>
    <w:p w14:paraId="385493AC" w14:textId="77777777" w:rsidR="000703B5" w:rsidRPr="00417AF7" w:rsidRDefault="000703B5" w:rsidP="00BD113A">
      <w:pPr>
        <w:pStyle w:val="ListBullet"/>
      </w:pPr>
      <w:r w:rsidRPr="00417AF7">
        <w:t>keywords that describe the context of the page.</w:t>
      </w:r>
    </w:p>
    <w:p w14:paraId="1FB20A79" w14:textId="77777777" w:rsidR="000703B5" w:rsidRPr="00417AF7" w:rsidRDefault="000703B5" w:rsidP="00BD113A">
      <w:pPr>
        <w:pStyle w:val="ListBullet"/>
      </w:pPr>
      <w:r w:rsidRPr="00417AF7">
        <w:t>if Internet search engines should exclude the page from search results.</w:t>
      </w:r>
    </w:p>
    <w:p w14:paraId="0C488765" w14:textId="77777777" w:rsidR="00F6553C" w:rsidRPr="00417AF7" w:rsidRDefault="00F6553C" w:rsidP="00F6553C">
      <w:pPr>
        <w:pStyle w:val="Heading3"/>
      </w:pPr>
      <w:r w:rsidRPr="00417AF7">
        <w:t>How you can use SEO Properties for publishing pages</w:t>
      </w:r>
    </w:p>
    <w:p w14:paraId="557EF373" w14:textId="77777777" w:rsidR="00F6553C" w:rsidRPr="00417AF7" w:rsidRDefault="00F6553C" w:rsidP="00F6553C">
      <w:pPr>
        <w:rPr>
          <w:rStyle w:val="Strong"/>
        </w:rPr>
      </w:pPr>
      <w:r w:rsidRPr="00417AF7">
        <w:rPr>
          <w:rStyle w:val="Strong"/>
        </w:rPr>
        <w:t>Browser Title</w:t>
      </w:r>
    </w:p>
    <w:p w14:paraId="024E60BE" w14:textId="77777777" w:rsidR="00F6553C" w:rsidRPr="00417AF7" w:rsidRDefault="00F6553C" w:rsidP="00F6553C">
      <w:r w:rsidRPr="00417AF7">
        <w:t xml:space="preserve">The page title has a big influence on the ranking of web pages in search results. From the search engines perspective, each page has two titles. First there is the title defined by using the </w:t>
      </w:r>
      <w:r w:rsidRPr="00417AF7">
        <w:rPr>
          <w:b/>
        </w:rPr>
        <w:t>title</w:t>
      </w:r>
      <w:r w:rsidRPr="00417AF7">
        <w:t xml:space="preserve"> tag in the head section of your page. This title is displayed in the browser’s title bar, and is used as a title in search results. Then there is the page title that is defined by using the </w:t>
      </w:r>
      <w:r w:rsidRPr="00417AF7">
        <w:rPr>
          <w:b/>
        </w:rPr>
        <w:t>h1</w:t>
      </w:r>
      <w:r w:rsidRPr="00417AF7">
        <w:t xml:space="preserve"> tag in the body part of your page. Both titles are very important from a search engine optimization perspective, and you should use them both to optimize the ranking of your web pages.</w:t>
      </w:r>
    </w:p>
    <w:p w14:paraId="13E203F6" w14:textId="57BD849C" w:rsidR="00F6553C" w:rsidRPr="00417AF7" w:rsidRDefault="00F6553C" w:rsidP="00F6553C">
      <w:r w:rsidRPr="00417AF7">
        <w:t xml:space="preserve">By default, the </w:t>
      </w:r>
      <w:r w:rsidR="00AB5D91" w:rsidRPr="00417AF7">
        <w:rPr>
          <w:b/>
        </w:rPr>
        <w:t>T</w:t>
      </w:r>
      <w:r w:rsidRPr="00417AF7">
        <w:rPr>
          <w:b/>
        </w:rPr>
        <w:t>itle</w:t>
      </w:r>
      <w:r w:rsidRPr="00417AF7">
        <w:t xml:space="preserve"> property that you specify for your page is used for both the content area (h1) and the browser’s title bar (title). SharePoint Server 2013 allows you </w:t>
      </w:r>
      <w:r w:rsidR="00F33064">
        <w:t xml:space="preserve">to </w:t>
      </w:r>
      <w:r w:rsidRPr="00417AF7">
        <w:t xml:space="preserve">differentiate between the two. To specify a different browser title, click to edit your page. In the Ribbon, activate the </w:t>
      </w:r>
      <w:r w:rsidRPr="00417AF7">
        <w:rPr>
          <w:b/>
        </w:rPr>
        <w:t>PAGE</w:t>
      </w:r>
      <w:r w:rsidRPr="00417AF7">
        <w:t xml:space="preserve"> tab. Next, from the </w:t>
      </w:r>
      <w:r w:rsidRPr="00417AF7">
        <w:rPr>
          <w:b/>
        </w:rPr>
        <w:t>Manage</w:t>
      </w:r>
      <w:r w:rsidRPr="00417AF7">
        <w:t xml:space="preserve"> group, click the drop-down option on the </w:t>
      </w:r>
      <w:r w:rsidRPr="00417AF7">
        <w:rPr>
          <w:b/>
        </w:rPr>
        <w:t>Edit Properties</w:t>
      </w:r>
      <w:r w:rsidRPr="00417AF7">
        <w:t xml:space="preserve"> button. From the drop-down menu, choose the </w:t>
      </w:r>
      <w:r w:rsidRPr="00417AF7">
        <w:rPr>
          <w:b/>
        </w:rPr>
        <w:t>Edit SEO Properties</w:t>
      </w:r>
      <w:r w:rsidRPr="00417AF7">
        <w:t xml:space="preserve"> option.</w:t>
      </w:r>
    </w:p>
    <w:p w14:paraId="60BEAAEA" w14:textId="77777777" w:rsidR="001114F1" w:rsidRPr="00417AF7" w:rsidRDefault="00F6553C" w:rsidP="001114F1">
      <w:pPr>
        <w:rPr>
          <w:b/>
        </w:rPr>
      </w:pPr>
      <w:r w:rsidRPr="00417AF7">
        <w:rPr>
          <w:noProof/>
          <w:lang w:eastAsia="en-US"/>
        </w:rPr>
        <w:drawing>
          <wp:inline distT="0" distB="0" distL="0" distR="0" wp14:anchorId="07FFAEAF" wp14:editId="40A5B25A">
            <wp:extent cx="4638675" cy="2679132"/>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4245" cy="2682349"/>
                    </a:xfrm>
                    <a:prstGeom prst="rect">
                      <a:avLst/>
                    </a:prstGeom>
                  </pic:spPr>
                </pic:pic>
              </a:graphicData>
            </a:graphic>
          </wp:inline>
        </w:drawing>
      </w:r>
    </w:p>
    <w:p w14:paraId="0DAFCCD8" w14:textId="45577292" w:rsidR="00F6553C" w:rsidRPr="00417AF7" w:rsidRDefault="00F6553C" w:rsidP="00F6553C">
      <w:r w:rsidRPr="00417AF7">
        <w:t xml:space="preserve">On the </w:t>
      </w:r>
      <w:r w:rsidRPr="00417AF7">
        <w:rPr>
          <w:b/>
        </w:rPr>
        <w:t>SEO Properties</w:t>
      </w:r>
      <w:r w:rsidRPr="00417AF7">
        <w:t xml:space="preserve"> page, in the </w:t>
      </w:r>
      <w:r w:rsidRPr="00417AF7">
        <w:rPr>
          <w:b/>
        </w:rPr>
        <w:t>Browser Title</w:t>
      </w:r>
      <w:r w:rsidRPr="00417AF7">
        <w:t xml:space="preserve"> field, specify the title that </w:t>
      </w:r>
      <w:r w:rsidR="00AB5D91" w:rsidRPr="00417AF7">
        <w:t xml:space="preserve">you want to display </w:t>
      </w:r>
      <w:r w:rsidRPr="00417AF7">
        <w:t>in the browser’s title bar.</w:t>
      </w:r>
    </w:p>
    <w:p w14:paraId="35E0A474" w14:textId="77777777" w:rsidR="00615DC1" w:rsidRDefault="00615DC1" w:rsidP="00F6553C">
      <w:pPr>
        <w:pStyle w:val="Caption"/>
      </w:pPr>
      <w:bookmarkStart w:id="12" w:name="HierarchicalBrowserTitles"/>
      <w:bookmarkEnd w:id="12"/>
    </w:p>
    <w:p w14:paraId="0EE0EDCB" w14:textId="77777777" w:rsidR="00615DC1" w:rsidRDefault="00615DC1" w:rsidP="00F6553C">
      <w:pPr>
        <w:pStyle w:val="Caption"/>
      </w:pPr>
    </w:p>
    <w:p w14:paraId="2C523B49" w14:textId="74A5D01C" w:rsidR="00F6553C" w:rsidRPr="00417AF7" w:rsidRDefault="00F6553C" w:rsidP="00F6553C">
      <w:pPr>
        <w:pStyle w:val="Caption"/>
      </w:pPr>
      <w:r w:rsidRPr="00417AF7">
        <w:lastRenderedPageBreak/>
        <w:t xml:space="preserve">A word about hierarchical </w:t>
      </w:r>
      <w:r w:rsidR="00417AF7">
        <w:t xml:space="preserve">browser </w:t>
      </w:r>
      <w:r w:rsidRPr="00417AF7">
        <w:t>titles</w:t>
      </w:r>
    </w:p>
    <w:p w14:paraId="69B91790" w14:textId="77777777" w:rsidR="00F6553C" w:rsidRPr="00417AF7" w:rsidRDefault="00F6553C" w:rsidP="00F6553C">
      <w:r w:rsidRPr="00417AF7">
        <w:t>A common practice for building browser titles is to make them hierarchical, for example:</w:t>
      </w:r>
    </w:p>
    <w:p w14:paraId="7CC9EA6B" w14:textId="77777777" w:rsidR="00F6553C" w:rsidRPr="00417AF7" w:rsidRDefault="00F6553C" w:rsidP="00F6553C">
      <w:r w:rsidRPr="00417AF7">
        <w:t>AX 100 – Tablets – Contoso Electronics</w:t>
      </w:r>
    </w:p>
    <w:p w14:paraId="6932F56B" w14:textId="77777777" w:rsidR="00F6553C" w:rsidRPr="00417AF7" w:rsidRDefault="00F6553C" w:rsidP="00F6553C">
      <w:r w:rsidRPr="00417AF7">
        <w:t xml:space="preserve">In this example, </w:t>
      </w:r>
      <w:r w:rsidRPr="00417AF7">
        <w:rPr>
          <w:i/>
        </w:rPr>
        <w:t>Contoso Electronics</w:t>
      </w:r>
      <w:r w:rsidRPr="00417AF7">
        <w:t xml:space="preserve"> is the name of the website, </w:t>
      </w:r>
      <w:r w:rsidRPr="00417AF7">
        <w:rPr>
          <w:i/>
        </w:rPr>
        <w:t>Tablets</w:t>
      </w:r>
      <w:r w:rsidRPr="00417AF7">
        <w:t xml:space="preserve"> is the name of the current product category, and </w:t>
      </w:r>
      <w:r w:rsidRPr="00417AF7">
        <w:rPr>
          <w:i/>
        </w:rPr>
        <w:t>AX 100</w:t>
      </w:r>
      <w:r w:rsidRPr="00417AF7">
        <w:t xml:space="preserve"> is the name of the current product. On complex websites, hierarchical titles can help search engines understand the structure of your website. Hierarchical titles also make it easier for your visitors to understand where in your website hierarchy they are currently browsing.</w:t>
      </w:r>
    </w:p>
    <w:p w14:paraId="62FDEF19" w14:textId="77777777" w:rsidR="00F6553C" w:rsidRPr="00417AF7" w:rsidRDefault="00F6553C" w:rsidP="00F6553C">
      <w:r w:rsidRPr="00417AF7">
        <w:t xml:space="preserve">If you enable the </w:t>
      </w:r>
      <w:r w:rsidRPr="00417AF7">
        <w:rPr>
          <w:b/>
        </w:rPr>
        <w:t>Search Engine Optimization Site Collection Feature</w:t>
      </w:r>
      <w:r w:rsidRPr="00417AF7">
        <w:t xml:space="preserve">, the browser title will be rendered by the </w:t>
      </w:r>
      <w:r w:rsidRPr="00417AF7">
        <w:rPr>
          <w:b/>
        </w:rPr>
        <w:t>SeoBrowserTitle</w:t>
      </w:r>
      <w:r w:rsidRPr="00417AF7">
        <w:t xml:space="preserve"> control. </w:t>
      </w:r>
      <w:r w:rsidRPr="00417AF7">
        <w:rPr>
          <w:b/>
        </w:rPr>
        <w:t>SeoBrowserTitle</w:t>
      </w:r>
      <w:r w:rsidRPr="00417AF7">
        <w:t xml:space="preserve"> is a Delegate Control, which is registered with the activation of the </w:t>
      </w:r>
      <w:r w:rsidRPr="00417AF7">
        <w:rPr>
          <w:b/>
        </w:rPr>
        <w:t xml:space="preserve">Search Engine Optimization Site Collection Feature. </w:t>
      </w:r>
      <w:r w:rsidRPr="00417AF7">
        <w:t xml:space="preserve">It replaces the contents of the </w:t>
      </w:r>
      <w:r w:rsidRPr="00417AF7">
        <w:rPr>
          <w:b/>
        </w:rPr>
        <w:t>PlaceHolderPageTitle</w:t>
      </w:r>
      <w:r w:rsidRPr="00417AF7">
        <w:t xml:space="preserve"> placeholder with the browser title. The browser title is either the same as the page title, or what you specified on the SEO properties page.</w:t>
      </w:r>
    </w:p>
    <w:p w14:paraId="42CA7B22" w14:textId="3900D5E6" w:rsidR="00F6553C" w:rsidRPr="00417AF7" w:rsidRDefault="00F6553C" w:rsidP="00F6553C">
      <w:r w:rsidRPr="00417AF7">
        <w:rPr>
          <w:b/>
          <w:u w:val="single"/>
        </w:rPr>
        <w:t>Important:</w:t>
      </w:r>
      <w:r w:rsidRPr="00417AF7">
        <w:t xml:space="preserve"> </w:t>
      </w:r>
      <w:r w:rsidRPr="00417AF7">
        <w:rPr>
          <w:b/>
        </w:rPr>
        <w:t>The Search Engine Optimization Site Collection Feature</w:t>
      </w:r>
      <w:r w:rsidRPr="00417AF7">
        <w:t xml:space="preserve"> is hidden and cannot be activated through the SharePoint UI. Instead, you can activate it through PowerShell by using the </w:t>
      </w:r>
      <w:hyperlink r:id="rId20" w:history="1">
        <w:r w:rsidRPr="00417AF7">
          <w:rPr>
            <w:rStyle w:val="Hyperlink"/>
            <w:spacing w:val="0"/>
          </w:rPr>
          <w:t>Enable-</w:t>
        </w:r>
        <w:r w:rsidRPr="00417AF7">
          <w:rPr>
            <w:rStyle w:val="Hyperlink"/>
          </w:rPr>
          <w:t>SPFeature</w:t>
        </w:r>
      </w:hyperlink>
      <w:r w:rsidRPr="00417AF7">
        <w:t xml:space="preserve"> cmdlet.</w:t>
      </w:r>
    </w:p>
    <w:p w14:paraId="6CE29427" w14:textId="77777777" w:rsidR="00F6553C" w:rsidRPr="00417AF7" w:rsidRDefault="00F6553C" w:rsidP="00F6553C">
      <w:r w:rsidRPr="00417AF7">
        <w:t>From SharePoint’s perspective, a typical hierarchical title would look like:</w:t>
      </w:r>
    </w:p>
    <w:p w14:paraId="4B5A7CFA" w14:textId="77777777" w:rsidR="00F6553C" w:rsidRPr="00417AF7" w:rsidRDefault="00F6553C" w:rsidP="00F6553C">
      <w:r w:rsidRPr="00417AF7">
        <w:t>Page – Category – Site</w:t>
      </w:r>
    </w:p>
    <w:p w14:paraId="6979505E" w14:textId="03BC9568" w:rsidR="00F6553C" w:rsidRPr="00417AF7" w:rsidRDefault="00F6553C" w:rsidP="00F6553C">
      <w:r w:rsidRPr="00417AF7">
        <w:t xml:space="preserve">When using Managed Navigation, there is no distinction between pages and categories – they are both terms in the navigation hierarchy. Additionally, there is no standard control available that would allow you to render the title of the parent navigation node. An exception to this situation is when using cross-site publishing, which is discussed </w:t>
      </w:r>
      <w:hyperlink w:anchor="SEOforXSP" w:history="1">
        <w:r w:rsidRPr="00417AF7">
          <w:rPr>
            <w:rStyle w:val="Hyperlink"/>
            <w:spacing w:val="0"/>
          </w:rPr>
          <w:t>later in this article.</w:t>
        </w:r>
      </w:hyperlink>
    </w:p>
    <w:p w14:paraId="6E0D2646" w14:textId="4E3EF7A0" w:rsidR="00F6553C" w:rsidRPr="00417AF7" w:rsidRDefault="00F6553C" w:rsidP="00F6553C">
      <w:r w:rsidRPr="00417AF7">
        <w:t>If omitting the category name from the hierarchical URL is a sufficient workaround, you can render the hierarchical title as follows:</w:t>
      </w:r>
    </w:p>
    <w:p w14:paraId="09823C80" w14:textId="77777777" w:rsidR="00F6553C" w:rsidRPr="00417AF7" w:rsidRDefault="00F6553C" w:rsidP="00F6553C">
      <w:pPr>
        <w:pStyle w:val="Code"/>
        <w:rPr>
          <w:lang w:val="en-US"/>
        </w:rPr>
      </w:pPr>
      <w:r w:rsidRPr="00417AF7">
        <w:rPr>
          <w:lang w:val="en-US"/>
        </w:rPr>
        <w:t>&lt;!--MS:&lt;SharePoint:PageTitle runat="server"&gt;--&gt;</w:t>
      </w:r>
    </w:p>
    <w:p w14:paraId="6457B1B8" w14:textId="77777777" w:rsidR="00F6553C" w:rsidRPr="00417AF7" w:rsidRDefault="00F6553C" w:rsidP="00F6553C">
      <w:pPr>
        <w:pStyle w:val="Code"/>
        <w:rPr>
          <w:lang w:val="en-US"/>
        </w:rPr>
      </w:pPr>
      <w:r w:rsidRPr="00417AF7">
        <w:rPr>
          <w:lang w:val="en-US"/>
        </w:rPr>
        <w:tab/>
        <w:t>&lt;!--MS:&lt;asp:ContentPlaceHolder id="PlaceHolderPageTitle" runat="server"&gt;--&gt;</w:t>
      </w:r>
    </w:p>
    <w:p w14:paraId="1349DB07" w14:textId="77777777" w:rsidR="00F6553C" w:rsidRPr="00417AF7" w:rsidRDefault="00F6553C" w:rsidP="00F6553C">
      <w:pPr>
        <w:pStyle w:val="Code"/>
        <w:rPr>
          <w:lang w:val="en-US"/>
        </w:rPr>
      </w:pPr>
      <w:r w:rsidRPr="00417AF7">
        <w:rPr>
          <w:lang w:val="en-US"/>
        </w:rPr>
        <w:tab/>
      </w:r>
      <w:r w:rsidRPr="00417AF7">
        <w:rPr>
          <w:lang w:val="en-US"/>
        </w:rPr>
        <w:tab/>
        <w:t>&lt;!--MS:&lt;SharePoint:ProjectProperty Property="Title" runat="server"&gt;--&gt;</w:t>
      </w:r>
    </w:p>
    <w:p w14:paraId="136466B3" w14:textId="77777777" w:rsidR="00F6553C" w:rsidRPr="00417AF7" w:rsidRDefault="00F6553C" w:rsidP="00F6553C">
      <w:pPr>
        <w:pStyle w:val="Code"/>
        <w:rPr>
          <w:lang w:val="en-US"/>
        </w:rPr>
      </w:pPr>
      <w:r w:rsidRPr="00417AF7">
        <w:rPr>
          <w:lang w:val="en-US"/>
        </w:rPr>
        <w:tab/>
      </w:r>
      <w:r w:rsidRPr="00417AF7">
        <w:rPr>
          <w:lang w:val="en-US"/>
        </w:rPr>
        <w:tab/>
        <w:t>&lt;!--ME:&lt;/SharePoint:ProjectProperty&gt;--&gt;</w:t>
      </w:r>
    </w:p>
    <w:p w14:paraId="0DC49BA0" w14:textId="77777777" w:rsidR="00F6553C" w:rsidRPr="00417AF7" w:rsidRDefault="00F6553C" w:rsidP="00F6553C">
      <w:pPr>
        <w:pStyle w:val="Code"/>
        <w:rPr>
          <w:lang w:val="en-US"/>
        </w:rPr>
      </w:pPr>
      <w:r w:rsidRPr="00417AF7">
        <w:rPr>
          <w:lang w:val="en-US"/>
        </w:rPr>
        <w:tab/>
        <w:t>&lt;!--ME:&lt;/asp:ContentPlaceHolder&gt;--&gt;</w:t>
      </w:r>
    </w:p>
    <w:p w14:paraId="4A92FE40" w14:textId="77777777" w:rsidR="00F6553C" w:rsidRPr="00417AF7" w:rsidRDefault="00F6553C" w:rsidP="00F6553C">
      <w:pPr>
        <w:pStyle w:val="Code"/>
        <w:rPr>
          <w:lang w:val="en-US"/>
        </w:rPr>
      </w:pPr>
      <w:r w:rsidRPr="00417AF7">
        <w:rPr>
          <w:lang w:val="en-US"/>
        </w:rPr>
        <w:tab/>
        <w:t>&lt;!--MS:&lt;asp:Literal Text=" - " runat="server"&gt;--&gt;</w:t>
      </w:r>
    </w:p>
    <w:p w14:paraId="0430AEC7" w14:textId="77777777" w:rsidR="00F6553C" w:rsidRPr="00417AF7" w:rsidRDefault="00F6553C" w:rsidP="00F6553C">
      <w:pPr>
        <w:pStyle w:val="Code"/>
        <w:rPr>
          <w:lang w:val="en-US"/>
        </w:rPr>
      </w:pPr>
      <w:r w:rsidRPr="00417AF7">
        <w:rPr>
          <w:lang w:val="en-US"/>
        </w:rPr>
        <w:tab/>
        <w:t>&lt;!--ME:&lt;/asp:Literal&gt;--&gt;</w:t>
      </w:r>
    </w:p>
    <w:p w14:paraId="5AADAD62" w14:textId="77777777" w:rsidR="00F6553C" w:rsidRPr="00417AF7" w:rsidRDefault="00F6553C" w:rsidP="00F6553C">
      <w:pPr>
        <w:pStyle w:val="Code"/>
        <w:rPr>
          <w:lang w:val="en-US"/>
        </w:rPr>
      </w:pPr>
      <w:r w:rsidRPr="00417AF7">
        <w:rPr>
          <w:lang w:val="en-US"/>
        </w:rPr>
        <w:tab/>
        <w:t>&lt;!--MS:&lt;SharePoint:ProjectProperty Property="Title" runat="server"&gt;--&gt;</w:t>
      </w:r>
    </w:p>
    <w:p w14:paraId="53E15F11" w14:textId="77777777" w:rsidR="00F6553C" w:rsidRPr="00417AF7" w:rsidRDefault="00F6553C" w:rsidP="00F6553C">
      <w:pPr>
        <w:pStyle w:val="Code"/>
        <w:rPr>
          <w:lang w:val="en-US"/>
        </w:rPr>
      </w:pPr>
      <w:r w:rsidRPr="00417AF7">
        <w:rPr>
          <w:lang w:val="en-US"/>
        </w:rPr>
        <w:tab/>
        <w:t>&lt;!--ME:&lt;/SharePoint:ProjectProperty&gt;--&gt;</w:t>
      </w:r>
    </w:p>
    <w:p w14:paraId="0809008C" w14:textId="77777777" w:rsidR="0045672A" w:rsidRPr="00417AF7" w:rsidRDefault="00F6553C" w:rsidP="00F6553C">
      <w:pPr>
        <w:pStyle w:val="Code"/>
        <w:rPr>
          <w:b/>
          <w:lang w:val="en-US"/>
        </w:rPr>
      </w:pPr>
      <w:r w:rsidRPr="00417AF7">
        <w:rPr>
          <w:lang w:val="en-US"/>
        </w:rPr>
        <w:t>&lt;!--ME:&lt;/SharePoint:PageTitle&gt;--&gt;</w:t>
      </w:r>
    </w:p>
    <w:p w14:paraId="66BCABCD" w14:textId="77777777" w:rsidR="00F33064" w:rsidRDefault="00F33064" w:rsidP="00F6553C">
      <w:pPr>
        <w:rPr>
          <w:rStyle w:val="Strong"/>
        </w:rPr>
      </w:pPr>
    </w:p>
    <w:p w14:paraId="2282B8B0" w14:textId="77777777" w:rsidR="00615DC1" w:rsidRDefault="00615DC1" w:rsidP="00F6553C">
      <w:pPr>
        <w:rPr>
          <w:rStyle w:val="Strong"/>
        </w:rPr>
      </w:pPr>
    </w:p>
    <w:p w14:paraId="20013C46" w14:textId="77777777" w:rsidR="00615DC1" w:rsidRDefault="00615DC1" w:rsidP="00F6553C">
      <w:pPr>
        <w:rPr>
          <w:rStyle w:val="Strong"/>
        </w:rPr>
      </w:pPr>
    </w:p>
    <w:p w14:paraId="6EE1E5C7" w14:textId="77777777" w:rsidR="00615DC1" w:rsidRDefault="00615DC1" w:rsidP="00F6553C">
      <w:pPr>
        <w:rPr>
          <w:rStyle w:val="Strong"/>
        </w:rPr>
      </w:pPr>
    </w:p>
    <w:p w14:paraId="73B82B24" w14:textId="77777777" w:rsidR="00615DC1" w:rsidRDefault="00615DC1" w:rsidP="00F6553C">
      <w:pPr>
        <w:rPr>
          <w:rStyle w:val="Strong"/>
        </w:rPr>
      </w:pPr>
    </w:p>
    <w:p w14:paraId="693556AE" w14:textId="77777777" w:rsidR="00F6553C" w:rsidRPr="00417AF7" w:rsidRDefault="00F6553C" w:rsidP="00F6553C">
      <w:pPr>
        <w:rPr>
          <w:rStyle w:val="Strong"/>
        </w:rPr>
      </w:pPr>
      <w:r w:rsidRPr="00417AF7">
        <w:rPr>
          <w:rStyle w:val="Strong"/>
        </w:rPr>
        <w:lastRenderedPageBreak/>
        <w:t>Meta Description</w:t>
      </w:r>
    </w:p>
    <w:p w14:paraId="3E4B4859" w14:textId="77777777" w:rsidR="00F6553C" w:rsidRPr="00417AF7" w:rsidRDefault="00F6553C" w:rsidP="00F6553C">
      <w:r w:rsidRPr="00417AF7">
        <w:t>Even though it’s not always used by Internet search engines, it is important that you provide a meta description for your web pages. Internet search engines decide for themselves what description they want to show for the search result. By providing a meta description, you increase your chances of having the Internet search engines use “your” meta description.</w:t>
      </w:r>
    </w:p>
    <w:p w14:paraId="692350D3" w14:textId="77777777" w:rsidR="0045672A" w:rsidRPr="00417AF7" w:rsidRDefault="00C5009A" w:rsidP="00F6553C">
      <w:r w:rsidRPr="00417AF7">
        <w:t>As with Browser T</w:t>
      </w:r>
      <w:r w:rsidR="00F6553C" w:rsidRPr="00417AF7">
        <w:t xml:space="preserve">itle, </w:t>
      </w:r>
      <w:r w:rsidR="00F6553C" w:rsidRPr="00417AF7">
        <w:rPr>
          <w:b/>
        </w:rPr>
        <w:t>Meta Description</w:t>
      </w:r>
      <w:r w:rsidR="00F6553C" w:rsidRPr="00417AF7">
        <w:t xml:space="preserve"> is one of the SEO properties that you can manage on the </w:t>
      </w:r>
      <w:r w:rsidR="00F6553C" w:rsidRPr="00417AF7">
        <w:rPr>
          <w:b/>
        </w:rPr>
        <w:t>SEO Properties</w:t>
      </w:r>
      <w:r w:rsidR="00F6553C" w:rsidRPr="00417AF7">
        <w:t xml:space="preserve"> page.</w:t>
      </w:r>
    </w:p>
    <w:p w14:paraId="0AE0AE55" w14:textId="77777777" w:rsidR="001114F1" w:rsidRPr="00417AF7" w:rsidRDefault="00F6553C" w:rsidP="001114F1">
      <w:r w:rsidRPr="00417AF7">
        <w:rPr>
          <w:noProof/>
          <w:lang w:eastAsia="en-US"/>
        </w:rPr>
        <w:drawing>
          <wp:inline distT="0" distB="0" distL="0" distR="0" wp14:anchorId="1EE0E104" wp14:editId="4DD25DF5">
            <wp:extent cx="5452628" cy="3667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2628" cy="3667125"/>
                    </a:xfrm>
                    <a:prstGeom prst="rect">
                      <a:avLst/>
                    </a:prstGeom>
                  </pic:spPr>
                </pic:pic>
              </a:graphicData>
            </a:graphic>
          </wp:inline>
        </w:drawing>
      </w:r>
    </w:p>
    <w:p w14:paraId="79CDA096" w14:textId="7E8BA7AD" w:rsidR="00C5009A" w:rsidRDefault="00C5009A" w:rsidP="001114F1">
      <w:r w:rsidRPr="00417AF7">
        <w:t xml:space="preserve">After you have set a meta description, SharePoint Server 2013 will render it using the </w:t>
      </w:r>
      <w:r w:rsidRPr="00417AF7">
        <w:rPr>
          <w:b/>
        </w:rPr>
        <w:t>SeoMetaDescription</w:t>
      </w:r>
      <w:r w:rsidRPr="00417AF7">
        <w:t xml:space="preserve"> control. This is a Delegate Control that is registered with the activation of the </w:t>
      </w:r>
      <w:r w:rsidRPr="00417AF7">
        <w:rPr>
          <w:b/>
        </w:rPr>
        <w:t>Search Engine Optimization Site Collection Feature</w:t>
      </w:r>
      <w:r w:rsidRPr="00417AF7">
        <w:t xml:space="preserve">. Since it’s a Delegate Control, the only additional step you need to do in order to have the meta description rendered in the HTML, is to ensure that your Master Page contains the </w:t>
      </w:r>
      <w:r w:rsidRPr="00417AF7">
        <w:rPr>
          <w:b/>
        </w:rPr>
        <w:t>AdditionalPageHeader</w:t>
      </w:r>
      <w:r w:rsidRPr="00417AF7">
        <w:t xml:space="preserve"> Delegate Control. This Delegate Control is used as a container for all SharePoint Server2013 SEO controls.</w:t>
      </w:r>
    </w:p>
    <w:p w14:paraId="4592DE2D" w14:textId="0982AB3E" w:rsidR="00F33064" w:rsidRDefault="00F33064" w:rsidP="001114F1">
      <w:r>
        <w:rPr>
          <w:noProof/>
          <w:lang w:eastAsia="en-US"/>
        </w:rPr>
        <w:lastRenderedPageBreak/>
        <w:drawing>
          <wp:inline distT="0" distB="0" distL="0" distR="0" wp14:anchorId="74F01A99" wp14:editId="330185DB">
            <wp:extent cx="6857143" cy="2323809"/>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itionalPageHeader.png"/>
                    <pic:cNvPicPr/>
                  </pic:nvPicPr>
                  <pic:blipFill>
                    <a:blip r:embed="rId22">
                      <a:extLst>
                        <a:ext uri="{28A0092B-C50C-407E-A947-70E740481C1C}">
                          <a14:useLocalDpi xmlns:a14="http://schemas.microsoft.com/office/drawing/2010/main" val="0"/>
                        </a:ext>
                      </a:extLst>
                    </a:blip>
                    <a:stretch>
                      <a:fillRect/>
                    </a:stretch>
                  </pic:blipFill>
                  <pic:spPr>
                    <a:xfrm>
                      <a:off x="0" y="0"/>
                      <a:ext cx="6857143" cy="2323809"/>
                    </a:xfrm>
                    <a:prstGeom prst="rect">
                      <a:avLst/>
                    </a:prstGeom>
                  </pic:spPr>
                </pic:pic>
              </a:graphicData>
            </a:graphic>
          </wp:inline>
        </w:drawing>
      </w:r>
    </w:p>
    <w:p w14:paraId="70D327E2" w14:textId="5C78E3AB" w:rsidR="0091554D" w:rsidRPr="00417AF7" w:rsidRDefault="0091554D" w:rsidP="001114F1"/>
    <w:p w14:paraId="60968C75" w14:textId="77777777" w:rsidR="00FC6A76" w:rsidRPr="00417AF7" w:rsidRDefault="00FC6A76" w:rsidP="0091554D">
      <w:pPr>
        <w:keepNext/>
        <w:rPr>
          <w:rStyle w:val="Strong"/>
        </w:rPr>
      </w:pPr>
      <w:bookmarkStart w:id="13" w:name="Exclude"/>
      <w:bookmarkEnd w:id="13"/>
      <w:r w:rsidRPr="00417AF7">
        <w:rPr>
          <w:rStyle w:val="Strong"/>
        </w:rPr>
        <w:t>Exclude from Internet Search Engines</w:t>
      </w:r>
    </w:p>
    <w:p w14:paraId="0A9748FD" w14:textId="6449D927" w:rsidR="00FC6A76" w:rsidRPr="00417AF7" w:rsidRDefault="00FC6A76" w:rsidP="00FC6A76">
      <w:r w:rsidRPr="00417AF7">
        <w:t xml:space="preserve">On your website, there are pages that you don’t want Internet search engines to index. Examples of such pages are </w:t>
      </w:r>
      <w:r w:rsidR="00285234">
        <w:t>archive pages or an an error page.</w:t>
      </w:r>
    </w:p>
    <w:p w14:paraId="68D7B546" w14:textId="493F1F44" w:rsidR="00FC6A76" w:rsidRPr="00417AF7" w:rsidRDefault="00FC6A76" w:rsidP="00FC6A76">
      <w:r w:rsidRPr="00417AF7">
        <w:t xml:space="preserve">To prevent </w:t>
      </w:r>
      <w:r w:rsidR="00285234">
        <w:t xml:space="preserve">such </w:t>
      </w:r>
      <w:r w:rsidRPr="00417AF7">
        <w:t xml:space="preserve">pages from being indexed, you can </w:t>
      </w:r>
      <w:r w:rsidR="00AB5D91" w:rsidRPr="00417AF7">
        <w:t>select</w:t>
      </w:r>
      <w:r w:rsidRPr="00417AF7">
        <w:t xml:space="preserve"> the </w:t>
      </w:r>
      <w:r w:rsidRPr="00417AF7">
        <w:rPr>
          <w:b/>
        </w:rPr>
        <w:t>Exclude from Internet Search Engines</w:t>
      </w:r>
      <w:r w:rsidRPr="00417AF7">
        <w:t xml:space="preserve"> checkbox on the </w:t>
      </w:r>
      <w:r w:rsidRPr="00417AF7">
        <w:rPr>
          <w:b/>
        </w:rPr>
        <w:t>SEO Properties</w:t>
      </w:r>
      <w:r w:rsidRPr="00417AF7">
        <w:t xml:space="preserve"> page. When </w:t>
      </w:r>
      <w:r w:rsidR="00AB5D91" w:rsidRPr="00417AF7">
        <w:t>selected</w:t>
      </w:r>
      <w:r w:rsidRPr="00417AF7">
        <w:t>, SharePoint Server 2013 will add the following code snippet to the web page’s HTML:</w:t>
      </w:r>
    </w:p>
    <w:p w14:paraId="36523471" w14:textId="77777777" w:rsidR="00FC6A76" w:rsidRPr="00417AF7" w:rsidRDefault="00FC6A76" w:rsidP="00FC6A76">
      <w:r w:rsidRPr="00417AF7">
        <w:rPr>
          <w:noProof/>
          <w:lang w:eastAsia="en-US"/>
        </w:rPr>
        <w:drawing>
          <wp:inline distT="0" distB="0" distL="0" distR="0" wp14:anchorId="25BEE55C" wp14:editId="2771D2C4">
            <wp:extent cx="5867400" cy="2038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7400" cy="2038350"/>
                    </a:xfrm>
                    <a:prstGeom prst="rect">
                      <a:avLst/>
                    </a:prstGeom>
                  </pic:spPr>
                </pic:pic>
              </a:graphicData>
            </a:graphic>
          </wp:inline>
        </w:drawing>
      </w:r>
    </w:p>
    <w:p w14:paraId="0AB2B01E" w14:textId="77777777" w:rsidR="001114F1" w:rsidRDefault="00FC6A76" w:rsidP="001114F1">
      <w:r w:rsidRPr="00417AF7">
        <w:t xml:space="preserve">This snippet is rendered by the </w:t>
      </w:r>
      <w:r w:rsidRPr="00417AF7">
        <w:rPr>
          <w:b/>
        </w:rPr>
        <w:t>SeoNoIndex</w:t>
      </w:r>
      <w:r w:rsidRPr="00417AF7">
        <w:t xml:space="preserve"> Delegate Control, which is activated with the </w:t>
      </w:r>
      <w:r w:rsidRPr="00417AF7">
        <w:rPr>
          <w:b/>
        </w:rPr>
        <w:t>Search Engine Optimization Site Collection Feature</w:t>
      </w:r>
      <w:r w:rsidRPr="00417AF7">
        <w:t>.</w:t>
      </w:r>
    </w:p>
    <w:p w14:paraId="47B4A77B" w14:textId="41041946" w:rsidR="00615DC1" w:rsidRDefault="00615DC1" w:rsidP="001114F1"/>
    <w:p w14:paraId="02242DF7" w14:textId="77777777" w:rsidR="00615DC1" w:rsidRPr="00417AF7" w:rsidRDefault="00615DC1" w:rsidP="001114F1"/>
    <w:p w14:paraId="041B12F1" w14:textId="77777777" w:rsidR="001114F1" w:rsidRPr="00417AF7" w:rsidRDefault="00FC6A76" w:rsidP="00FC6A76">
      <w:pPr>
        <w:pStyle w:val="Heading2"/>
      </w:pPr>
      <w:bookmarkStart w:id="14" w:name="CanonicalURL"/>
      <w:bookmarkStart w:id="15" w:name="_Toc370389710"/>
      <w:bookmarkEnd w:id="14"/>
      <w:r w:rsidRPr="00417AF7">
        <w:lastRenderedPageBreak/>
        <w:t>Canonical URL</w:t>
      </w:r>
      <w:bookmarkEnd w:id="15"/>
    </w:p>
    <w:p w14:paraId="1DB26931" w14:textId="77777777" w:rsidR="00FC6A76" w:rsidRPr="00417AF7" w:rsidRDefault="00FC6A76" w:rsidP="00FC6A76">
      <w:r w:rsidRPr="00417AF7">
        <w:t>When indexing web pages, Internet search engines register them with a specific URL. If a web page can be accessed from different URLs, the page will be indexed with multiple URLs. To improve the ranking of your web pages in search results, you need to ensure that every page is indexed under one URL only. Having the same page indexed under multiple URLs not only divides the search result ranking of that particular page amongst the different URLs, but also introduces a risk of being penalized for content duplication.</w:t>
      </w:r>
    </w:p>
    <w:p w14:paraId="607A34C5" w14:textId="77777777" w:rsidR="00FC6A76" w:rsidRPr="00417AF7" w:rsidRDefault="00FC6A76" w:rsidP="00FC6A76">
      <w:r w:rsidRPr="00417AF7">
        <w:t>Using canonical URLs is one way to control the URL under which the web page is indexed.</w:t>
      </w:r>
    </w:p>
    <w:p w14:paraId="4B475DB4" w14:textId="346DB3D2" w:rsidR="00FC6A76" w:rsidRPr="00417AF7" w:rsidRDefault="00FC6A76" w:rsidP="00FC6A76">
      <w:r w:rsidRPr="00417AF7">
        <w:t xml:space="preserve">SharePoint Server 2013 can automatically generate a canonical URL </w:t>
      </w:r>
      <w:r w:rsidR="00285234">
        <w:t>for web pages</w:t>
      </w:r>
      <w:r w:rsidRPr="00417AF7">
        <w:t>.</w:t>
      </w:r>
    </w:p>
    <w:p w14:paraId="0BE2B110" w14:textId="77777777" w:rsidR="00FC6A76" w:rsidRPr="00417AF7" w:rsidRDefault="00FC6A76" w:rsidP="00FC6A76">
      <w:pPr>
        <w:pStyle w:val="Heading3"/>
      </w:pPr>
      <w:r w:rsidRPr="00417AF7">
        <w:t>How you can use the canonical URL</w:t>
      </w:r>
    </w:p>
    <w:p w14:paraId="12AF7128" w14:textId="77777777" w:rsidR="001114F1" w:rsidRPr="00417AF7" w:rsidRDefault="00FC6A76" w:rsidP="00FC6A76">
      <w:r w:rsidRPr="00417AF7">
        <w:t xml:space="preserve">Upon the activation of the </w:t>
      </w:r>
      <w:r w:rsidRPr="00417AF7">
        <w:rPr>
          <w:b/>
        </w:rPr>
        <w:t>Search Engine Optimization Site Collection Feature</w:t>
      </w:r>
      <w:r w:rsidRPr="00417AF7">
        <w:t xml:space="preserve">, SharePoint Server 2013 will automatically generate a canonical URL for you. On the </w:t>
      </w:r>
      <w:r w:rsidRPr="00417AF7">
        <w:rPr>
          <w:b/>
        </w:rPr>
        <w:t>Search Engine Optimization Settings</w:t>
      </w:r>
      <w:r w:rsidRPr="00417AF7">
        <w:t xml:space="preserve"> page, you can configure which query string parameters should be included in the canonical URL. As a result, you will find the meta tag </w:t>
      </w:r>
      <w:r w:rsidRPr="00417AF7">
        <w:rPr>
          <w:i/>
        </w:rPr>
        <w:t>rel=”canonical”</w:t>
      </w:r>
      <w:r w:rsidRPr="00417AF7">
        <w:t xml:space="preserve"> rendered in the HTML of your page.</w:t>
      </w:r>
    </w:p>
    <w:p w14:paraId="6F94C3CD" w14:textId="79FC251E" w:rsidR="0045672A" w:rsidRPr="00417AF7" w:rsidRDefault="0091554D" w:rsidP="001114F1">
      <w:r>
        <w:rPr>
          <w:noProof/>
          <w:lang w:eastAsia="en-US"/>
        </w:rPr>
        <w:drawing>
          <wp:inline distT="0" distB="0" distL="0" distR="0" wp14:anchorId="53C4A349" wp14:editId="39B8F752">
            <wp:extent cx="5867400"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7400" cy="2038350"/>
                    </a:xfrm>
                    <a:prstGeom prst="rect">
                      <a:avLst/>
                    </a:prstGeom>
                  </pic:spPr>
                </pic:pic>
              </a:graphicData>
            </a:graphic>
          </wp:inline>
        </w:drawing>
      </w:r>
    </w:p>
    <w:p w14:paraId="3928791F" w14:textId="77777777" w:rsidR="00FC6A76" w:rsidRPr="00417AF7" w:rsidRDefault="00FC6A76" w:rsidP="00FC6A76">
      <w:pPr>
        <w:pStyle w:val="Caption"/>
      </w:pPr>
      <w:r w:rsidRPr="00417AF7">
        <w:t>Configuring canonical URL parameters for dynamic web pages</w:t>
      </w:r>
    </w:p>
    <w:p w14:paraId="60BB7898" w14:textId="77777777" w:rsidR="00FC6A76" w:rsidRPr="00417AF7" w:rsidRDefault="00FC6A76" w:rsidP="00FC6A76">
      <w:r w:rsidRPr="00417AF7">
        <w:t>When building dynamic web pages, the content of the pages may vary based on different parameters passed in the URL, such as to display articles published in a certain month or by a certain author. If the variations are minor, such as sorting, you wouldn’t want Internet search engines to index the same page twice. On the other hand, if the parameter causes the page to display a different set of products, you would want Internet search engines to index the page twice.</w:t>
      </w:r>
    </w:p>
    <w:p w14:paraId="27A0B8BB" w14:textId="00DE3634" w:rsidR="00FC6A76" w:rsidRDefault="00FC6A76" w:rsidP="00FC6A76">
      <w:r w:rsidRPr="00417AF7">
        <w:t xml:space="preserve">By default, SharePoint Server 2013 includes all query string parameters in the canonical URL. However, you can change this by navigating to the </w:t>
      </w:r>
      <w:r w:rsidRPr="00417AF7">
        <w:rPr>
          <w:b/>
        </w:rPr>
        <w:t>Site settings</w:t>
      </w:r>
      <w:r w:rsidRPr="00417AF7">
        <w:t xml:space="preserve"> of your website, and opening the </w:t>
      </w:r>
      <w:r w:rsidRPr="00417AF7">
        <w:rPr>
          <w:b/>
        </w:rPr>
        <w:t xml:space="preserve">Search </w:t>
      </w:r>
      <w:r w:rsidR="00D23E02" w:rsidRPr="00417AF7">
        <w:rPr>
          <w:b/>
        </w:rPr>
        <w:t>E</w:t>
      </w:r>
      <w:r w:rsidRPr="00417AF7">
        <w:rPr>
          <w:b/>
        </w:rPr>
        <w:t xml:space="preserve">ngine </w:t>
      </w:r>
      <w:r w:rsidR="00D23E02" w:rsidRPr="00417AF7">
        <w:rPr>
          <w:b/>
        </w:rPr>
        <w:t>O</w:t>
      </w:r>
      <w:r w:rsidRPr="00417AF7">
        <w:rPr>
          <w:b/>
        </w:rPr>
        <w:t>ptimization Settings</w:t>
      </w:r>
      <w:r w:rsidRPr="00417AF7">
        <w:t xml:space="preserve"> page. In the </w:t>
      </w:r>
      <w:r w:rsidRPr="00417AF7">
        <w:rPr>
          <w:b/>
        </w:rPr>
        <w:t>Consolidate link popularity with canonical URLs</w:t>
      </w:r>
      <w:r w:rsidRPr="00417AF7">
        <w:t xml:space="preserve"> section, choose the </w:t>
      </w:r>
      <w:r w:rsidRPr="00417AF7">
        <w:rPr>
          <w:b/>
        </w:rPr>
        <w:t>Filter link parameters</w:t>
      </w:r>
      <w:r w:rsidRPr="00417AF7">
        <w:t xml:space="preserve"> option, and provide a list of query string parameters that should be included in canonical URLs on your website. Use a semi-colon between each parameter.</w:t>
      </w:r>
    </w:p>
    <w:p w14:paraId="65E048C5" w14:textId="3B51CC8A" w:rsidR="0091554D" w:rsidRPr="00417AF7" w:rsidRDefault="0091554D" w:rsidP="00FC6A76">
      <w:r>
        <w:rPr>
          <w:noProof/>
          <w:lang w:eastAsia="en-US"/>
        </w:rPr>
        <w:lastRenderedPageBreak/>
        <w:drawing>
          <wp:inline distT="0" distB="0" distL="0" distR="0" wp14:anchorId="4C208B2C" wp14:editId="2A9CE4D9">
            <wp:extent cx="6858000" cy="33902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390265"/>
                    </a:xfrm>
                    <a:prstGeom prst="rect">
                      <a:avLst/>
                    </a:prstGeom>
                  </pic:spPr>
                </pic:pic>
              </a:graphicData>
            </a:graphic>
          </wp:inline>
        </w:drawing>
      </w:r>
    </w:p>
    <w:p w14:paraId="5BDB9C46" w14:textId="77777777" w:rsidR="00FC6A76" w:rsidRPr="00417AF7" w:rsidRDefault="00FC6A76" w:rsidP="00FC6A76">
      <w:pPr>
        <w:pStyle w:val="Heading2"/>
      </w:pPr>
      <w:bookmarkStart w:id="16" w:name="_Toc370389711"/>
      <w:r w:rsidRPr="00417AF7">
        <w:t>Site ownership verification</w:t>
      </w:r>
      <w:bookmarkEnd w:id="16"/>
    </w:p>
    <w:p w14:paraId="13070811" w14:textId="77777777" w:rsidR="00FC6A76" w:rsidRPr="00417AF7" w:rsidRDefault="00FC6A76" w:rsidP="00FC6A76">
      <w:r w:rsidRPr="00417AF7">
        <w:t>Optimizing your website for Internet search engines is an ongoing process. Because usage patterns and search engine algorithms change, you have to continuously monitor how your web pages are performing in Internet search engines.</w:t>
      </w:r>
    </w:p>
    <w:p w14:paraId="0FCD3777" w14:textId="77777777" w:rsidR="00FC6A76" w:rsidRPr="00417AF7" w:rsidRDefault="00FC6A76" w:rsidP="00FC6A76">
      <w:r w:rsidRPr="00417AF7">
        <w:t>The most popular Internet search engines offer you tools that can help you analyze how your website is ranked in that particular search engine. However, before you can start to use these tools, you have to submit your website and confirm that you are the owner.</w:t>
      </w:r>
    </w:p>
    <w:p w14:paraId="4ED5880D" w14:textId="77777777" w:rsidR="00FC6A76" w:rsidRPr="00417AF7" w:rsidRDefault="00FC6A76" w:rsidP="00FC6A76">
      <w:r w:rsidRPr="00417AF7">
        <w:t>Although the process of verifying the website’s ownership may differ per webmaster tool, they often allow you to verify site ownership by including a generated snippet of HTML in your website. After the search engine has scanned your website and discovered the snippet, you are allowed to use the web analytics tool to monitor the performance of your website.</w:t>
      </w:r>
    </w:p>
    <w:p w14:paraId="70D140EC" w14:textId="77777777" w:rsidR="00FC6A76" w:rsidRPr="00417AF7" w:rsidRDefault="00FC6A76" w:rsidP="00FC6A76">
      <w:r w:rsidRPr="00417AF7">
        <w:t>By using SharePoint Server 2013’s site ownership verification feature, you can easily include the verification code on your website.</w:t>
      </w:r>
    </w:p>
    <w:p w14:paraId="26B494A6" w14:textId="149933FB" w:rsidR="00FC6A76" w:rsidRPr="00417AF7" w:rsidRDefault="00FC6A76" w:rsidP="00FC6A76">
      <w:pPr>
        <w:pStyle w:val="Heading3"/>
      </w:pPr>
      <w:r w:rsidRPr="00417AF7">
        <w:t xml:space="preserve">How you can use the site ownership </w:t>
      </w:r>
      <w:r w:rsidR="00D23E02" w:rsidRPr="00417AF7">
        <w:t xml:space="preserve">verification </w:t>
      </w:r>
      <w:r w:rsidRPr="00417AF7">
        <w:t>feature</w:t>
      </w:r>
    </w:p>
    <w:p w14:paraId="78B761F8" w14:textId="18F0471F" w:rsidR="00FC6A76" w:rsidRPr="00417AF7" w:rsidRDefault="00FC6A76" w:rsidP="00FC6A76">
      <w:r w:rsidRPr="00417AF7">
        <w:t xml:space="preserve">SharePoint Server 2013 allows you to include </w:t>
      </w:r>
      <w:r w:rsidR="00D23E02" w:rsidRPr="00417AF7">
        <w:t>a</w:t>
      </w:r>
      <w:r w:rsidRPr="00417AF7">
        <w:t xml:space="preserve"> snippet without </w:t>
      </w:r>
      <w:r w:rsidR="00D23E02" w:rsidRPr="00417AF7">
        <w:t>having to modifying any of your</w:t>
      </w:r>
      <w:r w:rsidRPr="00417AF7">
        <w:t xml:space="preserve"> Master Pages or Page Layouts. </w:t>
      </w:r>
      <w:r w:rsidR="00D23E02" w:rsidRPr="00417AF7">
        <w:t>To include the snippet</w:t>
      </w:r>
      <w:r w:rsidRPr="00417AF7">
        <w:t xml:space="preserve">, all you need to do is to navigate to </w:t>
      </w:r>
      <w:r w:rsidRPr="00417AF7">
        <w:rPr>
          <w:b/>
        </w:rPr>
        <w:t>Site settings</w:t>
      </w:r>
      <w:r w:rsidRPr="00417AF7">
        <w:t xml:space="preserve"> of your Site Collection, and from the </w:t>
      </w:r>
      <w:r w:rsidRPr="00417AF7">
        <w:rPr>
          <w:b/>
        </w:rPr>
        <w:t xml:space="preserve">Site Collection Administrator </w:t>
      </w:r>
      <w:r w:rsidRPr="00417AF7">
        <w:t xml:space="preserve">group click the </w:t>
      </w:r>
      <w:r w:rsidRPr="00417AF7">
        <w:rPr>
          <w:b/>
        </w:rPr>
        <w:t>Search engine optimization settings</w:t>
      </w:r>
      <w:r w:rsidRPr="00417AF7">
        <w:t xml:space="preserve"> link. By using the </w:t>
      </w:r>
      <w:r w:rsidRPr="00417AF7">
        <w:rPr>
          <w:b/>
        </w:rPr>
        <w:t>Verify ownership of this site with search engines</w:t>
      </w:r>
      <w:r w:rsidRPr="00417AF7">
        <w:t xml:space="preserve"> option, you can include the snippet in your pages to complete the verification process.</w:t>
      </w:r>
    </w:p>
    <w:p w14:paraId="2E3653BE" w14:textId="77777777" w:rsidR="00FC6A76" w:rsidRPr="00417AF7" w:rsidRDefault="00FC6A76" w:rsidP="001114F1">
      <w:r w:rsidRPr="00417AF7">
        <w:rPr>
          <w:noProof/>
          <w:lang w:eastAsia="en-US"/>
        </w:rPr>
        <w:lastRenderedPageBreak/>
        <w:drawing>
          <wp:inline distT="0" distB="0" distL="0" distR="0" wp14:anchorId="1A2B70E8" wp14:editId="0F972FB4">
            <wp:extent cx="5943600" cy="19596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59610"/>
                    </a:xfrm>
                    <a:prstGeom prst="rect">
                      <a:avLst/>
                    </a:prstGeom>
                  </pic:spPr>
                </pic:pic>
              </a:graphicData>
            </a:graphic>
          </wp:inline>
        </w:drawing>
      </w:r>
    </w:p>
    <w:p w14:paraId="7537622F" w14:textId="77777777" w:rsidR="001B1DDC" w:rsidRPr="00417AF7" w:rsidRDefault="001B1DDC" w:rsidP="001B1DDC">
      <w:pPr>
        <w:pStyle w:val="Heading2"/>
      </w:pPr>
      <w:bookmarkStart w:id="17" w:name="_Toc370389712"/>
      <w:r w:rsidRPr="00417AF7">
        <w:t>XML sitemap</w:t>
      </w:r>
      <w:bookmarkEnd w:id="17"/>
    </w:p>
    <w:p w14:paraId="68BE8DD2" w14:textId="77777777" w:rsidR="001B1DDC" w:rsidRPr="00417AF7" w:rsidRDefault="001B1DDC" w:rsidP="001B1DDC">
      <w:r w:rsidRPr="00417AF7">
        <w:t>If Internet search engines can’t find your website, then your visitors can’t find your website by using a search engine. Over the years, Internet search engines have improved their mechanisms to discover web pages. In most cases, all of your web pages will eventually be indexed. However, you can help Internet search engines discover the content of your website by creating an XML sitemap. An XML sitemap is an XML file that contains URLs of all your pages. It can also include additional information such as when the page was last changed, how frequently it changes, and how important it is compared to other pages on your website.</w:t>
      </w:r>
    </w:p>
    <w:p w14:paraId="7153AF17" w14:textId="77777777" w:rsidR="001B1DDC" w:rsidRPr="00417AF7" w:rsidRDefault="001B1DDC" w:rsidP="001B1DDC">
      <w:r w:rsidRPr="00417AF7">
        <w:t>Manually creating and maintaining an XML sitemap is very tedious. Luckily, SharePoint Server 2013 is capable of creating an XML sitemap automatically for you.</w:t>
      </w:r>
    </w:p>
    <w:p w14:paraId="32710496" w14:textId="77777777" w:rsidR="00072A50" w:rsidRPr="00417AF7" w:rsidRDefault="00072A50" w:rsidP="00072A50">
      <w:pPr>
        <w:pStyle w:val="Heading3"/>
      </w:pPr>
      <w:r w:rsidRPr="00417AF7">
        <w:t>How can you use XML Sitemap</w:t>
      </w:r>
    </w:p>
    <w:p w14:paraId="34C9B274" w14:textId="77777777" w:rsidR="00072A50" w:rsidRPr="00417AF7" w:rsidRDefault="00072A50" w:rsidP="00072A50">
      <w:r w:rsidRPr="00417AF7">
        <w:t xml:space="preserve">To have SharePoint Server 2013 create an XML sitemap for you, all you have to do is to activate the </w:t>
      </w:r>
      <w:r w:rsidRPr="00417AF7">
        <w:rPr>
          <w:b/>
        </w:rPr>
        <w:t>Search Engine Sitemap Site Collection Feature</w:t>
      </w:r>
      <w:r w:rsidRPr="00417AF7">
        <w:t xml:space="preserve">. The </w:t>
      </w:r>
      <w:r w:rsidRPr="00417AF7">
        <w:rPr>
          <w:b/>
        </w:rPr>
        <w:t>Search Engine Sitemap job</w:t>
      </w:r>
      <w:r w:rsidRPr="00417AF7">
        <w:t xml:space="preserve"> timer job, which by default runs once every day, ensures that your XML sitemap is kept up to date.</w:t>
      </w:r>
    </w:p>
    <w:p w14:paraId="38CFDC51" w14:textId="77777777" w:rsidR="00072A50" w:rsidRPr="00417AF7" w:rsidRDefault="00072A50" w:rsidP="00072A50">
      <w:r w:rsidRPr="00417AF7">
        <w:rPr>
          <w:b/>
          <w:u w:val="single"/>
        </w:rPr>
        <w:t>Important:</w:t>
      </w:r>
      <w:r w:rsidRPr="00417AF7">
        <w:t xml:space="preserve"> Although SharePoint Server 2013 creates an XML sitemap daily, you can adjust the schedule to meet your requirements. Please note that frequently creating a XML sitemap might have impact on the performance of your website/environment.</w:t>
      </w:r>
    </w:p>
    <w:p w14:paraId="1943D08B" w14:textId="77777777" w:rsidR="00072A50" w:rsidRPr="00417AF7" w:rsidRDefault="00072A50" w:rsidP="00072A50">
      <w:r w:rsidRPr="00417AF7">
        <w:t>After the XML sitemap has been created, you can submit it to the Internet search engines of your choice for processing. Most Internet search engines offer a tool to submit an XML sitemap in their webmaster toolkit.</w:t>
      </w:r>
    </w:p>
    <w:p w14:paraId="59A4120D" w14:textId="77777777" w:rsidR="00072A50" w:rsidRPr="00417AF7" w:rsidRDefault="00072A50" w:rsidP="00072A50">
      <w:r w:rsidRPr="00417AF7">
        <w:t xml:space="preserve">When generating an XML sitemap for your website, SharePoint Server 2013 uses the URL associated with the </w:t>
      </w:r>
      <w:r w:rsidRPr="00417AF7">
        <w:rPr>
          <w:b/>
        </w:rPr>
        <w:t>Internet Zone</w:t>
      </w:r>
      <w:r w:rsidRPr="00417AF7">
        <w:t xml:space="preserve"> (SPSiteUrl for Host-named Site Collections and Alternate Access Mapping for path-based Site Collections). If no URL is associated with the Internet Zone, SharePoint Server 2013 uses the default URL.</w:t>
      </w:r>
    </w:p>
    <w:p w14:paraId="06556759" w14:textId="1AB05DC3" w:rsidR="00072A50" w:rsidRPr="00417AF7" w:rsidRDefault="00072A50" w:rsidP="00072A50">
      <w:r w:rsidRPr="00417AF7">
        <w:t xml:space="preserve">The XML sitemap generated by SharePoint Server 2013 includes all Publishing Pages and content </w:t>
      </w:r>
      <w:r w:rsidR="00D23E02" w:rsidRPr="00417AF7">
        <w:t xml:space="preserve">that is </w:t>
      </w:r>
      <w:r w:rsidRPr="00417AF7">
        <w:t xml:space="preserve">published using catalogs, except for the </w:t>
      </w:r>
      <w:r w:rsidR="00285234">
        <w:t>pages</w:t>
      </w:r>
      <w:r w:rsidRPr="00417AF7">
        <w:t xml:space="preserve"> that have been excluded through the </w:t>
      </w:r>
      <w:r w:rsidRPr="00417AF7">
        <w:rPr>
          <w:b/>
        </w:rPr>
        <w:t>Exclude from Internet Search Engines</w:t>
      </w:r>
      <w:r w:rsidRPr="00417AF7">
        <w:t xml:space="preserve"> option that was described </w:t>
      </w:r>
      <w:hyperlink w:anchor="Exclude" w:history="1">
        <w:r w:rsidR="00D23E02" w:rsidRPr="00417AF7">
          <w:rPr>
            <w:rStyle w:val="Hyperlink"/>
            <w:spacing w:val="0"/>
          </w:rPr>
          <w:t>earlier</w:t>
        </w:r>
      </w:hyperlink>
      <w:r w:rsidR="00D23E02" w:rsidRPr="00417AF7">
        <w:t xml:space="preserve"> </w:t>
      </w:r>
      <w:r w:rsidRPr="00417AF7">
        <w:t xml:space="preserve">. The contents of the XML sitemap are retrieved using search technology, so if you don’t see </w:t>
      </w:r>
      <w:r w:rsidR="00285234">
        <w:t>all</w:t>
      </w:r>
      <w:r w:rsidRPr="00417AF7">
        <w:t xml:space="preserve"> of the content in the XML sitemap, check to see if the content has been crawled and indexed. The generated XML sitemap </w:t>
      </w:r>
      <w:r w:rsidRPr="00417AF7">
        <w:lastRenderedPageBreak/>
        <w:t>includes not only publishing pages, but also catalog content. This makes the XML sitemap a very powerful tool for helping Internet search engines discover your content.</w:t>
      </w:r>
    </w:p>
    <w:p w14:paraId="156A8705" w14:textId="74BC605D" w:rsidR="00072A50" w:rsidRPr="00417AF7" w:rsidRDefault="00072A50" w:rsidP="00072A50">
      <w:pPr>
        <w:pStyle w:val="Heading2"/>
      </w:pPr>
      <w:bookmarkStart w:id="18" w:name="_Toc370389713"/>
      <w:r w:rsidRPr="00417AF7">
        <w:t>Robots.txt</w:t>
      </w:r>
      <w:r w:rsidR="00D23E02" w:rsidRPr="00417AF7">
        <w:t xml:space="preserve"> file</w:t>
      </w:r>
      <w:bookmarkEnd w:id="18"/>
    </w:p>
    <w:p w14:paraId="32CA7B72" w14:textId="77777777" w:rsidR="00072A50" w:rsidRPr="00417AF7" w:rsidRDefault="00072A50" w:rsidP="00072A50">
      <w:r w:rsidRPr="00417AF7">
        <w:t xml:space="preserve">Internet search engines have limited amount of time to spend on your website. To optimize the crawl process, you can create a file named </w:t>
      </w:r>
      <w:r w:rsidRPr="00417AF7">
        <w:rPr>
          <w:i/>
        </w:rPr>
        <w:t>robots.txt</w:t>
      </w:r>
      <w:r w:rsidRPr="00417AF7">
        <w:t xml:space="preserve"> for your website. In this file, you can specify web pages that the search engines crawlers should ignore.</w:t>
      </w:r>
    </w:p>
    <w:p w14:paraId="1CEE99D6" w14:textId="79C9C8B7" w:rsidR="00072A50" w:rsidRPr="00417AF7" w:rsidRDefault="00072A50" w:rsidP="00072A50">
      <w:pPr>
        <w:pStyle w:val="Heading3"/>
      </w:pPr>
      <w:r w:rsidRPr="00417AF7">
        <w:t>How you can use Robots.txt</w:t>
      </w:r>
      <w:r w:rsidR="00D23E02" w:rsidRPr="00417AF7">
        <w:t xml:space="preserve"> file</w:t>
      </w:r>
    </w:p>
    <w:p w14:paraId="08905CEB" w14:textId="6D831CC1" w:rsidR="00072A50" w:rsidRDefault="00072A50" w:rsidP="00072A50">
      <w:r w:rsidRPr="00417AF7">
        <w:t xml:space="preserve">SharePoint Server 2013 simplifies creating and managing robots.txt files. From </w:t>
      </w:r>
      <w:r w:rsidRPr="00417AF7">
        <w:rPr>
          <w:b/>
        </w:rPr>
        <w:t>Site settings</w:t>
      </w:r>
      <w:r w:rsidRPr="00417AF7">
        <w:t xml:space="preserve">, navigate to the </w:t>
      </w:r>
      <w:r w:rsidRPr="00417AF7">
        <w:rPr>
          <w:b/>
        </w:rPr>
        <w:t>Search Engines Sitemap Settings</w:t>
      </w:r>
      <w:r w:rsidRPr="00417AF7">
        <w:t xml:space="preserve"> page. On this page, you can specify webpages that should not be crawled by Internet search engines.</w:t>
      </w:r>
    </w:p>
    <w:p w14:paraId="2B1F6A25" w14:textId="2CB4F640" w:rsidR="0045402F" w:rsidRPr="00417AF7" w:rsidRDefault="00DD0861" w:rsidP="00072A50">
      <w:r>
        <w:rPr>
          <w:b/>
          <w:u w:val="single"/>
        </w:rPr>
        <w:t>Note</w:t>
      </w:r>
      <w:r w:rsidR="0045402F" w:rsidRPr="00417AF7">
        <w:rPr>
          <w:b/>
          <w:u w:val="single"/>
        </w:rPr>
        <w:t>:</w:t>
      </w:r>
      <w:r w:rsidR="0045402F" w:rsidRPr="00417AF7">
        <w:t xml:space="preserve"> </w:t>
      </w:r>
      <w:r>
        <w:t>To see the</w:t>
      </w:r>
      <w:r w:rsidR="0045402F" w:rsidRPr="00417AF7">
        <w:rPr>
          <w:b/>
        </w:rPr>
        <w:t xml:space="preserve"> Search Engine </w:t>
      </w:r>
      <w:r>
        <w:rPr>
          <w:b/>
        </w:rPr>
        <w:t xml:space="preserve">Sitemap Settings </w:t>
      </w:r>
      <w:r>
        <w:t>page</w:t>
      </w:r>
      <w:r>
        <w:rPr>
          <w:b/>
        </w:rPr>
        <w:t xml:space="preserve">, </w:t>
      </w:r>
      <w:r>
        <w:t xml:space="preserve">you have to activate </w:t>
      </w:r>
      <w:r w:rsidR="0045402F">
        <w:t xml:space="preserve">the </w:t>
      </w:r>
      <w:r w:rsidR="0045402F">
        <w:rPr>
          <w:rStyle w:val="Strong"/>
        </w:rPr>
        <w:t xml:space="preserve">Search Engine Sitemap </w:t>
      </w:r>
      <w:r w:rsidR="0045402F" w:rsidRPr="0045402F">
        <w:rPr>
          <w:rStyle w:val="Strong"/>
          <w:b w:val="0"/>
        </w:rPr>
        <w:t>Feature</w:t>
      </w:r>
      <w:r w:rsidR="0045402F">
        <w:rPr>
          <w:rStyle w:val="Strong"/>
          <w:b w:val="0"/>
        </w:rPr>
        <w:t>.</w:t>
      </w:r>
      <w:r w:rsidR="0045402F">
        <w:t xml:space="preserve"> </w:t>
      </w:r>
    </w:p>
    <w:p w14:paraId="2549635D" w14:textId="77777777" w:rsidR="00072A50" w:rsidRPr="00417AF7" w:rsidRDefault="00140D53" w:rsidP="00072A50">
      <w:r w:rsidRPr="00417AF7">
        <w:rPr>
          <w:noProof/>
          <w:lang w:eastAsia="en-US"/>
        </w:rPr>
        <w:drawing>
          <wp:inline distT="0" distB="0" distL="0" distR="0" wp14:anchorId="360DC171" wp14:editId="48C2D69B">
            <wp:extent cx="5943600" cy="27165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16530"/>
                    </a:xfrm>
                    <a:prstGeom prst="rect">
                      <a:avLst/>
                    </a:prstGeom>
                  </pic:spPr>
                </pic:pic>
              </a:graphicData>
            </a:graphic>
          </wp:inline>
        </w:drawing>
      </w:r>
    </w:p>
    <w:p w14:paraId="0B759EE9" w14:textId="5D0CF7C7" w:rsidR="00140D53" w:rsidRPr="00417AF7" w:rsidRDefault="00140D53" w:rsidP="00140D53">
      <w:r w:rsidRPr="00417AF7">
        <w:rPr>
          <w:b/>
          <w:u w:val="single"/>
        </w:rPr>
        <w:t>Important:</w:t>
      </w:r>
      <w:r w:rsidR="00417AF7" w:rsidRPr="00417AF7">
        <w:t xml:space="preserve"> The R</w:t>
      </w:r>
      <w:r w:rsidRPr="00417AF7">
        <w:t>obots.txt file is created together with the XML sitemap. Depending on the timer job schedule, it may take some time for the robots.txt file to reflect the latest changes.</w:t>
      </w:r>
    </w:p>
    <w:p w14:paraId="3A5E05FF" w14:textId="0122CDC1" w:rsidR="00140D53" w:rsidRPr="00417AF7" w:rsidRDefault="00140D53" w:rsidP="00140D53">
      <w:r w:rsidRPr="00417AF7">
        <w:t>The Robots.txt file does not need to be submitted to Internet search engines. It’s automatically processed each time an Internet search engine crawler scans your website for new content.</w:t>
      </w:r>
    </w:p>
    <w:p w14:paraId="4418C7B3" w14:textId="2FE5B000" w:rsidR="00140D53" w:rsidRDefault="00140D53" w:rsidP="00140D53">
      <w:r w:rsidRPr="00417AF7">
        <w:t>SharePoint Server 2013 automatically appends the URL of the XML sitemap to the contents of the robots.txt fil</w:t>
      </w:r>
      <w:r w:rsidR="00615DC1">
        <w:t>e.</w:t>
      </w:r>
    </w:p>
    <w:p w14:paraId="50C1A50C" w14:textId="77777777" w:rsidR="00615DC1" w:rsidRDefault="00615DC1" w:rsidP="00140D53"/>
    <w:p w14:paraId="396BAF6D" w14:textId="77777777" w:rsidR="00615DC1" w:rsidRPr="00417AF7" w:rsidRDefault="00615DC1" w:rsidP="00140D53"/>
    <w:p w14:paraId="05B2037C" w14:textId="77777777" w:rsidR="00140D53" w:rsidRPr="00417AF7" w:rsidRDefault="00140D53" w:rsidP="00140D53">
      <w:pPr>
        <w:pStyle w:val="Heading2"/>
      </w:pPr>
      <w:bookmarkStart w:id="19" w:name="_Toc370389714"/>
      <w:r w:rsidRPr="00417AF7">
        <w:lastRenderedPageBreak/>
        <w:t>Friendly URLs</w:t>
      </w:r>
      <w:bookmarkEnd w:id="19"/>
    </w:p>
    <w:p w14:paraId="193C5D47" w14:textId="3983B672" w:rsidR="00140D53" w:rsidRPr="00417AF7" w:rsidRDefault="00140D53" w:rsidP="00140D53">
      <w:r w:rsidRPr="00417AF7">
        <w:t xml:space="preserve">URLs have </w:t>
      </w:r>
      <w:r w:rsidR="00417AF7" w:rsidRPr="00417AF7">
        <w:t xml:space="preserve">a </w:t>
      </w:r>
      <w:r w:rsidRPr="00417AF7">
        <w:t xml:space="preserve">big influence on the ranking of your web pages in search results. SharePoint </w:t>
      </w:r>
      <w:r w:rsidR="00417AF7" w:rsidRPr="00417AF7">
        <w:t xml:space="preserve">Server </w:t>
      </w:r>
      <w:r w:rsidRPr="00417AF7">
        <w:t>2013 allows you to control your URLs so that you can optimize them for Internet search engines.</w:t>
      </w:r>
    </w:p>
    <w:p w14:paraId="3BD32D3B" w14:textId="77777777" w:rsidR="00140D53" w:rsidRPr="00417AF7" w:rsidRDefault="00140D53" w:rsidP="00140D53">
      <w:pPr>
        <w:pStyle w:val="Heading3"/>
      </w:pPr>
      <w:r w:rsidRPr="00417AF7">
        <w:t>How you can use friendly URLs</w:t>
      </w:r>
    </w:p>
    <w:p w14:paraId="2F7B125E" w14:textId="7EB74258" w:rsidR="00140D53" w:rsidRPr="00417AF7" w:rsidRDefault="00140D53" w:rsidP="00140D53">
      <w:r w:rsidRPr="00417AF7">
        <w:t xml:space="preserve">By using the Managed Navigation </w:t>
      </w:r>
      <w:r w:rsidR="00417AF7" w:rsidRPr="00417AF7">
        <w:t>method</w:t>
      </w:r>
      <w:r w:rsidRPr="00417AF7">
        <w:t xml:space="preserve">, you can use </w:t>
      </w:r>
      <w:r w:rsidR="00DD0861">
        <w:t xml:space="preserve">the </w:t>
      </w:r>
      <w:r w:rsidRPr="00417AF7">
        <w:t xml:space="preserve">SharePoint Managed Metadata </w:t>
      </w:r>
      <w:r w:rsidR="00DD0861">
        <w:t xml:space="preserve">Service </w:t>
      </w:r>
      <w:r w:rsidRPr="00417AF7">
        <w:t xml:space="preserve">to model the navigation hierarchy of your website </w:t>
      </w:r>
      <w:r w:rsidR="00DD0861">
        <w:t>through</w:t>
      </w:r>
      <w:r w:rsidRPr="00417AF7">
        <w:t xml:space="preserve"> taxonomy terms. For each term you can specify a search engines optimized title and URL.</w:t>
      </w:r>
    </w:p>
    <w:p w14:paraId="1F7C6323" w14:textId="77777777" w:rsidR="001114F1" w:rsidRPr="00417AF7" w:rsidRDefault="00140D53" w:rsidP="001114F1">
      <w:pPr>
        <w:pStyle w:val="Heading4"/>
      </w:pPr>
      <w:r w:rsidRPr="00417AF7">
        <w:rPr>
          <w:noProof/>
          <w:lang w:eastAsia="en-US"/>
        </w:rPr>
        <w:drawing>
          <wp:inline distT="0" distB="0" distL="0" distR="0" wp14:anchorId="75AFC7E1" wp14:editId="7393FF31">
            <wp:extent cx="5943600" cy="5113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113655"/>
                    </a:xfrm>
                    <a:prstGeom prst="rect">
                      <a:avLst/>
                    </a:prstGeom>
                  </pic:spPr>
                </pic:pic>
              </a:graphicData>
            </a:graphic>
          </wp:inline>
        </w:drawing>
      </w:r>
    </w:p>
    <w:p w14:paraId="7160E953" w14:textId="77777777" w:rsidR="00417AF7" w:rsidRDefault="00417AF7" w:rsidP="00140D53"/>
    <w:p w14:paraId="01F3F808" w14:textId="3652DA16" w:rsidR="00140D53" w:rsidRDefault="00140D53" w:rsidP="00140D53">
      <w:r w:rsidRPr="00417AF7">
        <w:t xml:space="preserve">Additionally, SharePoint Server 2013 allows you to associate navigation terms to specific pages. When </w:t>
      </w:r>
      <w:r w:rsidR="00AB7BDF" w:rsidRPr="00417AF7">
        <w:t xml:space="preserve">you use </w:t>
      </w:r>
      <w:r w:rsidRPr="00417AF7">
        <w:t>Managed Navigation</w:t>
      </w:r>
      <w:r w:rsidR="00AB7BDF" w:rsidRPr="00417AF7">
        <w:t>,</w:t>
      </w:r>
      <w:r w:rsidRPr="00417AF7">
        <w:t xml:space="preserve"> you can use extension less URLs</w:t>
      </w:r>
      <w:r w:rsidR="00AB7BDF" w:rsidRPr="00417AF7">
        <w:t xml:space="preserve">, for example </w:t>
      </w:r>
      <w:r w:rsidR="00AB7BDF" w:rsidRPr="00417AF7">
        <w:rPr>
          <w:i/>
        </w:rPr>
        <w:t>www.contoso/computers/tablets</w:t>
      </w:r>
      <w:r w:rsidR="00AB7BDF" w:rsidRPr="00417AF7">
        <w:t xml:space="preserve">. Extension less URLs are are </w:t>
      </w:r>
      <w:r w:rsidRPr="00417AF7">
        <w:t>more future-proof</w:t>
      </w:r>
      <w:r w:rsidR="00AB7BDF" w:rsidRPr="00417AF7">
        <w:t>,</w:t>
      </w:r>
      <w:r w:rsidRPr="00417AF7">
        <w:t xml:space="preserve"> and </w:t>
      </w:r>
      <w:r w:rsidR="00DD0861" w:rsidRPr="00DD0861">
        <w:t xml:space="preserve">requires </w:t>
      </w:r>
      <w:r w:rsidRPr="00417AF7">
        <w:t>less migration effort from other content management systems.</w:t>
      </w:r>
    </w:p>
    <w:p w14:paraId="077EF4DF" w14:textId="77777777" w:rsidR="00020C21" w:rsidRPr="00417AF7" w:rsidRDefault="00020C21" w:rsidP="00020C21">
      <w:pPr>
        <w:pStyle w:val="Heading1"/>
      </w:pPr>
      <w:bookmarkStart w:id="20" w:name="SEOforXSP"/>
      <w:bookmarkStart w:id="21" w:name="_Toc370389715"/>
      <w:bookmarkEnd w:id="20"/>
      <w:r w:rsidRPr="00417AF7">
        <w:lastRenderedPageBreak/>
        <w:t>SEO for websites that use cross-site publishing</w:t>
      </w:r>
      <w:bookmarkEnd w:id="21"/>
    </w:p>
    <w:p w14:paraId="2C84B7B4" w14:textId="40D8FB5A" w:rsidR="00020C21" w:rsidRPr="00417AF7" w:rsidRDefault="00020C21" w:rsidP="00020C21">
      <w:pPr>
        <w:rPr>
          <w:bCs/>
        </w:rPr>
      </w:pPr>
      <w:r w:rsidRPr="00417AF7">
        <w:rPr>
          <w:bCs/>
        </w:rPr>
        <w:t>A new publishing method that you can use when creating a we</w:t>
      </w:r>
      <w:r w:rsidR="00417AF7">
        <w:rPr>
          <w:bCs/>
        </w:rPr>
        <w:t>bsite in SharePoint Server 2013</w:t>
      </w:r>
      <w:r w:rsidRPr="00417AF7">
        <w:rPr>
          <w:bCs/>
        </w:rPr>
        <w:t xml:space="preserve"> is </w:t>
      </w:r>
      <w:r w:rsidRPr="00DD0861">
        <w:rPr>
          <w:bCs/>
          <w:i/>
        </w:rPr>
        <w:t>search-driven publishing</w:t>
      </w:r>
      <w:r w:rsidRPr="00417AF7">
        <w:rPr>
          <w:bCs/>
        </w:rPr>
        <w:t xml:space="preserve">, often referred to as </w:t>
      </w:r>
      <w:r w:rsidRPr="00DD0861">
        <w:rPr>
          <w:bCs/>
          <w:i/>
        </w:rPr>
        <w:t>cross-site publishing</w:t>
      </w:r>
      <w:r w:rsidRPr="00417AF7">
        <w:rPr>
          <w:bCs/>
        </w:rPr>
        <w:t>. In cross-site publishing, the content is stored in one or more catalogs (</w:t>
      </w:r>
      <w:r w:rsidR="00417AF7">
        <w:rPr>
          <w:bCs/>
        </w:rPr>
        <w:t xml:space="preserve">SharePoint </w:t>
      </w:r>
      <w:r w:rsidRPr="00417AF7">
        <w:rPr>
          <w:bCs/>
        </w:rPr>
        <w:t xml:space="preserve">Lists). Once </w:t>
      </w:r>
      <w:r w:rsidR="00417AF7">
        <w:rPr>
          <w:bCs/>
        </w:rPr>
        <w:t>the catalog content is</w:t>
      </w:r>
      <w:r w:rsidRPr="00417AF7">
        <w:rPr>
          <w:bCs/>
        </w:rPr>
        <w:t xml:space="preserve"> indexed by SharePoint Search, it can be published on one or more websites. Cross-site publishing offers great flexibility for publishing structured content, because it allows you to integrate the catalog content into your website.</w:t>
      </w:r>
    </w:p>
    <w:p w14:paraId="7A8830B2" w14:textId="77777777" w:rsidR="001114F1" w:rsidRPr="00417AF7" w:rsidRDefault="00020C21" w:rsidP="00020C21">
      <w:pPr>
        <w:rPr>
          <w:bCs/>
        </w:rPr>
      </w:pPr>
      <w:r w:rsidRPr="00417AF7">
        <w:rPr>
          <w:bCs/>
        </w:rPr>
        <w:t>Catalog content is often authored outside of the website, and doesn’t have to be stored as publishing pages. Therefore, there are a few additional things that you should take into account to ensure that your catalog content is optimized for Internet search engines.</w:t>
      </w:r>
    </w:p>
    <w:p w14:paraId="55C11616" w14:textId="77777777" w:rsidR="00020C21" w:rsidRPr="00417AF7" w:rsidRDefault="00020C21" w:rsidP="00020C21">
      <w:pPr>
        <w:pStyle w:val="Heading2"/>
      </w:pPr>
      <w:bookmarkStart w:id="22" w:name="_Toc370389716"/>
      <w:r w:rsidRPr="00417AF7">
        <w:t>Using standard SEO columns within catalogs</w:t>
      </w:r>
      <w:bookmarkEnd w:id="22"/>
    </w:p>
    <w:p w14:paraId="6B791E22" w14:textId="37F48CC3" w:rsidR="00020C21" w:rsidRPr="00417AF7" w:rsidRDefault="00020C21" w:rsidP="00020C21">
      <w:pPr>
        <w:rPr>
          <w:bCs/>
        </w:rPr>
      </w:pPr>
      <w:r w:rsidRPr="00417AF7">
        <w:rPr>
          <w:bCs/>
        </w:rPr>
        <w:t xml:space="preserve">Earlier in this article, the standard </w:t>
      </w:r>
      <w:hyperlink w:anchor="SEOProperties" w:history="1">
        <w:r w:rsidRPr="00417AF7">
          <w:rPr>
            <w:rStyle w:val="Hyperlink"/>
            <w:bCs/>
            <w:spacing w:val="0"/>
          </w:rPr>
          <w:t>SEO properties</w:t>
        </w:r>
      </w:hyperlink>
      <w:r w:rsidRPr="00417AF7">
        <w:rPr>
          <w:bCs/>
        </w:rPr>
        <w:t xml:space="preserve"> that SharePoint Server 2013 allows you to edit for publishing pages were discussed. However, when working with catalogs, your content doesn’t necessarily have to be stored as publishing pages. In fact, any kind of structured content that is stored in a SharePoint List, can be published as a part of your website.</w:t>
      </w:r>
    </w:p>
    <w:p w14:paraId="2085FDE2" w14:textId="76DF368F" w:rsidR="00020C21" w:rsidRPr="00417AF7" w:rsidRDefault="00020C21" w:rsidP="00020C21">
      <w:pPr>
        <w:rPr>
          <w:bCs/>
        </w:rPr>
      </w:pPr>
      <w:r w:rsidRPr="00417AF7">
        <w:rPr>
          <w:bCs/>
        </w:rPr>
        <w:t>When publishing catalog content by using cross-site publishing, SharePoint Server 2013 will use one page to show all your catalog items. However, your visitors and Internet search engines will perceive it as</w:t>
      </w:r>
      <w:r w:rsidR="00417AF7">
        <w:rPr>
          <w:bCs/>
        </w:rPr>
        <w:t xml:space="preserve"> if</w:t>
      </w:r>
      <w:r w:rsidRPr="00417AF7">
        <w:rPr>
          <w:bCs/>
        </w:rPr>
        <w:t xml:space="preserve"> there is one page for each catalog item. Every catalog item will have its own unique URL, meta tags and body content, which can be optimized for Internet search engines.</w:t>
      </w:r>
    </w:p>
    <w:p w14:paraId="4F698092" w14:textId="77777777" w:rsidR="001114F1" w:rsidRPr="00417AF7" w:rsidRDefault="00020C21" w:rsidP="00020C21">
      <w:pPr>
        <w:rPr>
          <w:bCs/>
        </w:rPr>
      </w:pPr>
      <w:r w:rsidRPr="00417AF7">
        <w:rPr>
          <w:bCs/>
        </w:rPr>
        <w:t>The easiest way to include SEO properties for catalog content is to add the standard SEO Site Columns to your catalog.</w:t>
      </w:r>
    </w:p>
    <w:p w14:paraId="1D764718" w14:textId="77777777" w:rsidR="001114F1" w:rsidRPr="00417AF7" w:rsidRDefault="00020C21" w:rsidP="001114F1">
      <w:pPr>
        <w:spacing w:after="0" w:line="240" w:lineRule="auto"/>
      </w:pPr>
      <w:r w:rsidRPr="00417AF7">
        <w:rPr>
          <w:noProof/>
          <w:lang w:eastAsia="en-US"/>
        </w:rPr>
        <w:drawing>
          <wp:inline distT="0" distB="0" distL="0" distR="0" wp14:anchorId="0FB1EFC4" wp14:editId="69BFE08A">
            <wp:extent cx="4508447" cy="3601941"/>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8447" cy="3601941"/>
                    </a:xfrm>
                    <a:prstGeom prst="rect">
                      <a:avLst/>
                    </a:prstGeom>
                  </pic:spPr>
                </pic:pic>
              </a:graphicData>
            </a:graphic>
          </wp:inline>
        </w:drawing>
      </w:r>
    </w:p>
    <w:p w14:paraId="5D922654" w14:textId="77777777" w:rsidR="00020C21" w:rsidRPr="00417AF7" w:rsidRDefault="00020C21" w:rsidP="001114F1">
      <w:pPr>
        <w:spacing w:after="0" w:line="240" w:lineRule="auto"/>
      </w:pPr>
    </w:p>
    <w:p w14:paraId="4AD550B6" w14:textId="77777777" w:rsidR="00020C21" w:rsidRPr="00417AF7" w:rsidRDefault="00020C21" w:rsidP="0015329B">
      <w:pPr>
        <w:rPr>
          <w:bCs/>
        </w:rPr>
      </w:pPr>
      <w:r w:rsidRPr="00417AF7">
        <w:rPr>
          <w:bCs/>
        </w:rPr>
        <w:t xml:space="preserve">By using the standard SEO Site Columns, you can leverage the standard SEO controls responsible for rendering those properties to HTML. Even though those columns originally belong to Publishing Pages, they can be reused within your catalogs. Because your catalog can be located on any type of site, you need to ensure that the </w:t>
      </w:r>
      <w:r w:rsidRPr="00417AF7">
        <w:rPr>
          <w:b/>
          <w:bCs/>
        </w:rPr>
        <w:t>Search Engine Optimization Site Collection Feature</w:t>
      </w:r>
      <w:r w:rsidRPr="00417AF7">
        <w:rPr>
          <w:bCs/>
        </w:rPr>
        <w:t xml:space="preserve"> is activated, so that the SEO Site Columns become available.</w:t>
      </w:r>
    </w:p>
    <w:p w14:paraId="74863B0B" w14:textId="77777777" w:rsidR="0015329B" w:rsidRPr="00417AF7" w:rsidRDefault="0015329B" w:rsidP="001114F1">
      <w:pPr>
        <w:spacing w:after="0" w:line="240" w:lineRule="auto"/>
      </w:pPr>
    </w:p>
    <w:p w14:paraId="5C940889" w14:textId="77777777" w:rsidR="0015329B" w:rsidRPr="00417AF7" w:rsidRDefault="0015329B" w:rsidP="0015329B">
      <w:pPr>
        <w:pStyle w:val="Heading2"/>
      </w:pPr>
      <w:bookmarkStart w:id="23" w:name="_Toc370389717"/>
      <w:r w:rsidRPr="00417AF7">
        <w:t>Use slugs to create unique and meaningful URLs</w:t>
      </w:r>
      <w:bookmarkEnd w:id="23"/>
    </w:p>
    <w:p w14:paraId="36184D35" w14:textId="77777777" w:rsidR="0015329B" w:rsidRPr="00417AF7" w:rsidRDefault="0015329B" w:rsidP="0015329B">
      <w:r w:rsidRPr="00417AF7">
        <w:t>One of the configuration steps when publishing catalog content, is to specify one or more site columns that will make up the URL to the individual item. This combination has to be unique so that every item can be accessed when published.</w:t>
      </w:r>
    </w:p>
    <w:p w14:paraId="5D56B122" w14:textId="1730C1CA" w:rsidR="0015329B" w:rsidRPr="00417AF7" w:rsidRDefault="0015329B" w:rsidP="0015329B">
      <w:r w:rsidRPr="00417AF7">
        <w:t xml:space="preserve">If your catalog content does not include a unique identifier, such as ISBN or SKU number, you should create a separate site column for storing a unique text that is optimized for users and search engines. You can use this text as part of the unique URL for each catalog item. If you are publishing a catalog of books or products, where each item has a unique identifier, such as ISBN or SKU number, it would still be of added value to create a site column that you </w:t>
      </w:r>
      <w:r w:rsidR="00727929">
        <w:t>can</w:t>
      </w:r>
      <w:r w:rsidRPr="00417AF7">
        <w:t xml:space="preserve"> use as a readable URL part. After all, the URL is one of the most important factors for determining the ranking of search results, and your visitors are more likely to be looking for the name of the product or a book rather than its serial number.</w:t>
      </w:r>
    </w:p>
    <w:p w14:paraId="61D65F1C" w14:textId="77777777" w:rsidR="0015329B" w:rsidRPr="00417AF7" w:rsidRDefault="0015329B" w:rsidP="0015329B">
      <w:r w:rsidRPr="00417AF7">
        <w:t>When building slugs, you should take the following tips into considerations:</w:t>
      </w:r>
    </w:p>
    <w:p w14:paraId="780B9560" w14:textId="77777777" w:rsidR="0015329B" w:rsidRPr="00417AF7" w:rsidRDefault="0015329B" w:rsidP="00BD113A">
      <w:pPr>
        <w:pStyle w:val="ListBullet"/>
      </w:pPr>
      <w:r w:rsidRPr="00417AF7">
        <w:t>Don’t use spaces or any other special characters that will be escaped in the URL. This makes the URL less readable, and more error prone when sharing on the Internet.</w:t>
      </w:r>
    </w:p>
    <w:p w14:paraId="6F6E8CC4" w14:textId="77777777" w:rsidR="0015329B" w:rsidRPr="00417AF7" w:rsidRDefault="0015329B" w:rsidP="00BD113A">
      <w:pPr>
        <w:pStyle w:val="ListBullet"/>
      </w:pPr>
      <w:r w:rsidRPr="00417AF7">
        <w:t>Remove stop words such as for, the, at. Those words lengthen the URL, and are omitted by search engines.</w:t>
      </w:r>
    </w:p>
    <w:p w14:paraId="7F1B3602" w14:textId="77777777" w:rsidR="0015329B" w:rsidRPr="00417AF7" w:rsidRDefault="0015329B" w:rsidP="00BD113A">
      <w:pPr>
        <w:pStyle w:val="ListBullet"/>
      </w:pPr>
      <w:r w:rsidRPr="00417AF7">
        <w:t>Use lower-casing for creating slugs. Although SharePoint Server 2013 is case-insensitive, many Internet search engines are not. Should someone copy your link incorrectly, there is a risk of having your content indexed multiple times using different URLs.</w:t>
      </w:r>
    </w:p>
    <w:p w14:paraId="51F3DFD7" w14:textId="77777777" w:rsidR="0015329B" w:rsidRPr="00417AF7" w:rsidRDefault="0015329B" w:rsidP="0015329B">
      <w:pPr>
        <w:pStyle w:val="ListBullet"/>
        <w:numPr>
          <w:ilvl w:val="0"/>
          <w:numId w:val="0"/>
        </w:numPr>
      </w:pPr>
    </w:p>
    <w:p w14:paraId="13DF115A" w14:textId="77777777" w:rsidR="0015329B" w:rsidRPr="00417AF7" w:rsidRDefault="0015329B" w:rsidP="0015329B">
      <w:pPr>
        <w:pStyle w:val="ListBullet"/>
        <w:numPr>
          <w:ilvl w:val="0"/>
          <w:numId w:val="0"/>
        </w:numPr>
      </w:pPr>
      <w:r w:rsidRPr="00417AF7">
        <w:t>An example of a good slug for this article would be</w:t>
      </w:r>
      <w:r w:rsidR="004E634E" w:rsidRPr="00417AF7">
        <w:t>:</w:t>
      </w:r>
      <w:r w:rsidR="004E634E" w:rsidRPr="00417AF7">
        <w:br/>
      </w:r>
      <w:r w:rsidRPr="00417AF7">
        <w:rPr>
          <w:b/>
        </w:rPr>
        <w:t>opt</w:t>
      </w:r>
      <w:r w:rsidR="004E634E" w:rsidRPr="00417AF7">
        <w:rPr>
          <w:b/>
        </w:rPr>
        <w:t>imizing-sharepoint-server-2013-</w:t>
      </w:r>
      <w:r w:rsidRPr="00417AF7">
        <w:rPr>
          <w:b/>
        </w:rPr>
        <w:t>websites-internet-search-engines</w:t>
      </w:r>
      <w:r w:rsidRPr="00417AF7">
        <w:t>.</w:t>
      </w:r>
    </w:p>
    <w:p w14:paraId="6FA95FCA" w14:textId="77777777" w:rsidR="0015329B" w:rsidRPr="00417AF7" w:rsidRDefault="0015329B" w:rsidP="0015329B">
      <w:pPr>
        <w:pStyle w:val="ListBullet"/>
        <w:numPr>
          <w:ilvl w:val="0"/>
          <w:numId w:val="0"/>
        </w:numPr>
      </w:pPr>
      <w:r w:rsidRPr="00417AF7">
        <w:t xml:space="preserve">Tip: The free Mavention SEO Slugs solution can help you generate slugs for your content. For more information see: </w:t>
      </w:r>
      <w:hyperlink r:id="rId30" w:history="1">
        <w:r w:rsidRPr="00417AF7">
          <w:rPr>
            <w:rStyle w:val="Hyperlink"/>
          </w:rPr>
          <w:t>http://www.mavention.com/blog/generating-seo-slugs-cross-site-published-content-sharepoint-2013</w:t>
        </w:r>
      </w:hyperlink>
      <w:r w:rsidRPr="00417AF7">
        <w:t>.</w:t>
      </w:r>
    </w:p>
    <w:p w14:paraId="4FCCCE21" w14:textId="77777777" w:rsidR="0015329B" w:rsidRDefault="0015329B" w:rsidP="0015329B">
      <w:pPr>
        <w:pStyle w:val="ListBullet"/>
        <w:numPr>
          <w:ilvl w:val="0"/>
          <w:numId w:val="0"/>
        </w:numPr>
      </w:pPr>
    </w:p>
    <w:p w14:paraId="0115F0AB" w14:textId="41D10081" w:rsidR="00615DC1" w:rsidRDefault="00615DC1" w:rsidP="0015329B">
      <w:pPr>
        <w:pStyle w:val="ListBullet"/>
        <w:numPr>
          <w:ilvl w:val="0"/>
          <w:numId w:val="0"/>
        </w:numPr>
      </w:pPr>
    </w:p>
    <w:p w14:paraId="0FA82CF2" w14:textId="77777777" w:rsidR="00615DC1" w:rsidRDefault="00615DC1" w:rsidP="0015329B">
      <w:pPr>
        <w:pStyle w:val="ListBullet"/>
        <w:numPr>
          <w:ilvl w:val="0"/>
          <w:numId w:val="0"/>
        </w:numPr>
      </w:pPr>
    </w:p>
    <w:p w14:paraId="2C81A3E8" w14:textId="77777777" w:rsidR="00615DC1" w:rsidRPr="00417AF7" w:rsidRDefault="00615DC1" w:rsidP="0015329B">
      <w:pPr>
        <w:pStyle w:val="ListBullet"/>
        <w:numPr>
          <w:ilvl w:val="0"/>
          <w:numId w:val="0"/>
        </w:numPr>
      </w:pPr>
    </w:p>
    <w:p w14:paraId="7F0CAAAA" w14:textId="77777777" w:rsidR="000975D4" w:rsidRPr="00417AF7" w:rsidRDefault="000975D4" w:rsidP="000975D4">
      <w:pPr>
        <w:pStyle w:val="Heading2"/>
      </w:pPr>
      <w:bookmarkStart w:id="24" w:name="_Toc370389718"/>
      <w:r w:rsidRPr="00417AF7">
        <w:lastRenderedPageBreak/>
        <w:t>Build hierarchical title for pages</w:t>
      </w:r>
      <w:bookmarkEnd w:id="24"/>
    </w:p>
    <w:p w14:paraId="23FC446E" w14:textId="72715B0B" w:rsidR="000975D4" w:rsidRPr="00417AF7" w:rsidRDefault="000975D4" w:rsidP="000975D4">
      <w:r w:rsidRPr="00417AF7">
        <w:t xml:space="preserve">Earlier in this article, the concept of </w:t>
      </w:r>
      <w:hyperlink w:anchor="HierarchicalBrowserTitles" w:history="1">
        <w:r w:rsidRPr="00417AF7">
          <w:rPr>
            <w:rStyle w:val="Hyperlink"/>
            <w:spacing w:val="0"/>
          </w:rPr>
          <w:t>hierarchical browser titles</w:t>
        </w:r>
      </w:hyperlink>
      <w:r w:rsidRPr="00417AF7">
        <w:t xml:space="preserve"> was discussed. This concept is easily applicable to catalog content. Catalog content is based on a meaningful hierarchy, which can help visitors and search engines to get a better understanding of the content.</w:t>
      </w:r>
    </w:p>
    <w:p w14:paraId="1FD9EF6D" w14:textId="77777777" w:rsidR="000975D4" w:rsidRPr="00417AF7" w:rsidRDefault="000975D4" w:rsidP="000975D4">
      <w:r w:rsidRPr="00417AF7">
        <w:t>A hierarchical title for catalog items consists of three parts: item title, category name and website name, for example:</w:t>
      </w:r>
    </w:p>
    <w:p w14:paraId="06C2FCAC" w14:textId="77777777" w:rsidR="000975D4" w:rsidRPr="00417AF7" w:rsidRDefault="000975D4" w:rsidP="000975D4">
      <w:r w:rsidRPr="00417AF7">
        <w:t>AX 100 – Tablets – Contoso Electronics</w:t>
      </w:r>
    </w:p>
    <w:p w14:paraId="0163FE52" w14:textId="77777777" w:rsidR="000975D4" w:rsidRDefault="000975D4" w:rsidP="000975D4">
      <w:r w:rsidRPr="00417AF7">
        <w:t>Item title can be rendered by using the standard SharePoint Server 2013 SeoBrowserTitle control. The name of the category can be retrieved from the properties of the current navigation term using the TermProperty control, for example:</w:t>
      </w:r>
    </w:p>
    <w:p w14:paraId="74204D3A" w14:textId="77777777" w:rsidR="000975D4" w:rsidRPr="00417AF7" w:rsidRDefault="000975D4" w:rsidP="000975D4">
      <w:pPr>
        <w:rPr>
          <w:rFonts w:ascii="Consolas" w:eastAsiaTheme="minorHAnsi" w:hAnsi="Consolas"/>
          <w:color w:val="auto"/>
          <w:szCs w:val="22"/>
          <w:lang w:eastAsia="en-US"/>
        </w:rPr>
      </w:pPr>
      <w:r w:rsidRPr="00417AF7">
        <w:rPr>
          <w:rFonts w:ascii="Consolas" w:eastAsiaTheme="minorHAnsi" w:hAnsi="Consolas"/>
          <w:color w:val="auto"/>
          <w:szCs w:val="22"/>
          <w:lang w:eastAsia="en-US"/>
        </w:rPr>
        <w:t>&lt;!--SPM:&lt;%@Register Tagprefix="Taxonomy" Namespace="Microsoft.SharePoint.Taxonomy" Assembly="Microsoft.SharePoint.Taxonomy, Version=15.0.0.0, Culture=neutral, PublicKeyToken=71e9bce111e9429c"%&gt;--&gt;</w:t>
      </w:r>
      <w:r w:rsidRPr="00417AF7">
        <w:rPr>
          <w:rFonts w:ascii="Consolas" w:eastAsiaTheme="minorHAnsi" w:hAnsi="Consolas"/>
          <w:color w:val="auto"/>
          <w:szCs w:val="22"/>
          <w:lang w:eastAsia="en-US"/>
        </w:rPr>
        <w:br/>
        <w:t>&lt;!--MS:&lt;Taxonomy:TermProperty Property="Name" runat="server"&gt;--&gt;</w:t>
      </w:r>
      <w:r w:rsidRPr="00417AF7">
        <w:rPr>
          <w:rFonts w:ascii="Consolas" w:eastAsiaTheme="minorHAnsi" w:hAnsi="Consolas"/>
          <w:color w:val="auto"/>
          <w:szCs w:val="22"/>
          <w:lang w:eastAsia="en-US"/>
        </w:rPr>
        <w:br/>
        <w:t>&lt;!--ME:&lt;/Taxonomy:TermProperty&gt;--&gt;</w:t>
      </w:r>
    </w:p>
    <w:p w14:paraId="1EFBA108" w14:textId="77777777" w:rsidR="00615DC1" w:rsidRDefault="00615DC1" w:rsidP="000975D4"/>
    <w:p w14:paraId="0A6D9659" w14:textId="13B5F4E1" w:rsidR="000975D4" w:rsidRDefault="000975D4" w:rsidP="000975D4">
      <w:r w:rsidRPr="00417AF7">
        <w:t>If you chose to optimize the browser titles to also include category pages</w:t>
      </w:r>
      <w:r w:rsidR="00727929">
        <w:t>,</w:t>
      </w:r>
      <w:r w:rsidRPr="00417AF7">
        <w:t xml:space="preserve"> you should choose the </w:t>
      </w:r>
      <w:r w:rsidRPr="00417AF7">
        <w:rPr>
          <w:b/>
        </w:rPr>
        <w:t>_Sys_Seo_PropBrowserTitle</w:t>
      </w:r>
      <w:r w:rsidRPr="00417AF7">
        <w:t xml:space="preserve"> property where the optimized browser title is stored.</w:t>
      </w:r>
    </w:p>
    <w:p w14:paraId="292D7CF2" w14:textId="77777777" w:rsidR="000975D4" w:rsidRPr="00417AF7" w:rsidRDefault="000975D4" w:rsidP="000975D4">
      <w:pPr>
        <w:rPr>
          <w:rFonts w:ascii="Consolas" w:eastAsiaTheme="minorHAnsi" w:hAnsi="Consolas"/>
          <w:color w:val="auto"/>
          <w:szCs w:val="22"/>
          <w:lang w:eastAsia="en-US"/>
        </w:rPr>
      </w:pPr>
      <w:r w:rsidRPr="00417AF7">
        <w:rPr>
          <w:rFonts w:ascii="Consolas" w:eastAsiaTheme="minorHAnsi" w:hAnsi="Consolas"/>
          <w:color w:val="auto"/>
          <w:szCs w:val="22"/>
          <w:lang w:eastAsia="en-US"/>
        </w:rPr>
        <w:t>&lt;!--SPM:&lt;%@Register Tagprefix="Taxonomy" Namespace="Microsoft.SharePoint.Taxonomy" Assembly="Microsoft.SharePoint.Taxonomy, Version=15.0.0.0, Culture=neutral, PublicKeyToken=71e9bce111e9429c"%&gt;--&gt;</w:t>
      </w:r>
      <w:r w:rsidRPr="00417AF7">
        <w:rPr>
          <w:rFonts w:ascii="Consolas" w:eastAsiaTheme="minorHAnsi" w:hAnsi="Consolas"/>
          <w:color w:val="auto"/>
          <w:szCs w:val="22"/>
          <w:lang w:eastAsia="en-US"/>
        </w:rPr>
        <w:br/>
        <w:t>&lt;!--MS:&lt;Taxonomy:TermProperty Property="CustomProperty:_Sys_Seo_PropBrowserTitle" runat="server"&gt;--&gt;</w:t>
      </w:r>
      <w:r w:rsidRPr="00417AF7">
        <w:rPr>
          <w:rFonts w:ascii="Consolas" w:eastAsiaTheme="minorHAnsi" w:hAnsi="Consolas"/>
          <w:color w:val="auto"/>
          <w:szCs w:val="22"/>
          <w:lang w:eastAsia="en-US"/>
        </w:rPr>
        <w:br/>
        <w:t>&lt;!--ME:&lt;/Taxonomy:TermProperty&gt;--&gt;</w:t>
      </w:r>
    </w:p>
    <w:p w14:paraId="511F149F" w14:textId="77777777" w:rsidR="00DF7513" w:rsidRPr="00417AF7" w:rsidRDefault="00DF7513" w:rsidP="000975D4">
      <w:pPr>
        <w:rPr>
          <w:rFonts w:ascii="Consolas" w:eastAsiaTheme="minorHAnsi" w:hAnsi="Consolas"/>
          <w:color w:val="auto"/>
          <w:szCs w:val="22"/>
          <w:lang w:eastAsia="en-US"/>
        </w:rPr>
      </w:pPr>
    </w:p>
    <w:p w14:paraId="30670742" w14:textId="77777777" w:rsidR="00DF7513" w:rsidRPr="00417AF7" w:rsidRDefault="00DF7513" w:rsidP="00DF7513">
      <w:pPr>
        <w:pStyle w:val="Heading2"/>
      </w:pPr>
      <w:bookmarkStart w:id="25" w:name="_Toc370389719"/>
      <w:r w:rsidRPr="00417AF7">
        <w:t>SEO considerations when using category pages</w:t>
      </w:r>
      <w:bookmarkEnd w:id="25"/>
    </w:p>
    <w:p w14:paraId="44B906A7" w14:textId="66DFA56D" w:rsidR="00615DC1" w:rsidRDefault="00DF7513" w:rsidP="00DF7513">
      <w:r w:rsidRPr="00417AF7">
        <w:t xml:space="preserve">When connecting a publishing site to a catalog, SharePoint Server 2013 can automatically create a category and catalog item page for you. The automatically created category page uses a </w:t>
      </w:r>
      <w:r w:rsidRPr="00417AF7">
        <w:rPr>
          <w:b/>
        </w:rPr>
        <w:t>Content Search Web Part</w:t>
      </w:r>
      <w:r w:rsidRPr="00417AF7">
        <w:t xml:space="preserve"> and client-side rendering to display the category contents. </w:t>
      </w:r>
      <w:r w:rsidR="00417AF7">
        <w:t>Y</w:t>
      </w:r>
      <w:r w:rsidRPr="00417AF7">
        <w:t xml:space="preserve">ou should ensure that the Content Search Web Part on </w:t>
      </w:r>
      <w:r w:rsidR="00417AF7">
        <w:t>the category</w:t>
      </w:r>
      <w:r w:rsidRPr="00417AF7">
        <w:t xml:space="preserve"> page will render the content correctly when it’s being accessed by Internet search engines crawlers.</w:t>
      </w:r>
      <w:r w:rsidR="00417AF7">
        <w:t xml:space="preserve"> This is discussed in more detail </w:t>
      </w:r>
      <w:hyperlink w:anchor="CSWP" w:history="1">
        <w:r w:rsidR="00417AF7" w:rsidRPr="00417AF7">
          <w:rPr>
            <w:rStyle w:val="Hyperlink"/>
            <w:spacing w:val="0"/>
          </w:rPr>
          <w:t>later in this article</w:t>
        </w:r>
      </w:hyperlink>
      <w:r w:rsidR="00417AF7">
        <w:t>.</w:t>
      </w:r>
    </w:p>
    <w:p w14:paraId="512AD5FA" w14:textId="77777777" w:rsidR="00615DC1" w:rsidRPr="00417AF7" w:rsidRDefault="00615DC1" w:rsidP="00DF7513"/>
    <w:p w14:paraId="4804CE5B" w14:textId="77777777" w:rsidR="00DF7513" w:rsidRPr="00417AF7" w:rsidRDefault="00DF7513" w:rsidP="00DF7513">
      <w:pPr>
        <w:pStyle w:val="Heading2"/>
      </w:pPr>
      <w:bookmarkStart w:id="26" w:name="_Toc370389720"/>
      <w:r w:rsidRPr="00417AF7">
        <w:t>SEO considerations when using catalog item pages</w:t>
      </w:r>
      <w:bookmarkEnd w:id="26"/>
    </w:p>
    <w:p w14:paraId="7B6D64CD" w14:textId="77777777" w:rsidR="00DF7513" w:rsidRPr="00417AF7" w:rsidRDefault="00DF7513" w:rsidP="00DF7513">
      <w:r w:rsidRPr="00417AF7">
        <w:t>One of the benefits of using catalogs for content publishing is that a single page can be used to render the contents of hundreds or even thousands of catalog items. As you can imagine, this offers great content management benefits, and significantly shortens the time to market.</w:t>
      </w:r>
    </w:p>
    <w:p w14:paraId="2EC11452" w14:textId="77777777" w:rsidR="00DF7513" w:rsidRPr="00417AF7" w:rsidRDefault="00DF7513" w:rsidP="00DF7513">
      <w:r w:rsidRPr="00417AF7">
        <w:lastRenderedPageBreak/>
        <w:t xml:space="preserve">Using its URL translation capabilities, every time a page is requested, SharePoint Server 2013 will detect which part of the website that URL belongs to, and also which page should be used to render it. Eventually the URL will be passed to the </w:t>
      </w:r>
      <w:r w:rsidRPr="00BF7822">
        <w:rPr>
          <w:b/>
        </w:rPr>
        <w:t>Catalog Item Reuse Web Part</w:t>
      </w:r>
      <w:r w:rsidRPr="00417AF7">
        <w:t>. This Web Part is located on the catalog item template page, and is used to retrieve the requested item.</w:t>
      </w:r>
    </w:p>
    <w:p w14:paraId="14C1DD64" w14:textId="33354AEB" w:rsidR="00BD3469" w:rsidRDefault="00DF7513" w:rsidP="00DF7513">
      <w:r w:rsidRPr="00417AF7">
        <w:t>It is possible that someone either copies or types the URL to one of your catalog items incorrectly. Even though, SharePoint Server 2013 will detect which catalog item page should be used to render the item, the item itself won’t be found, and an empty page will be displayed.</w:t>
      </w:r>
    </w:p>
    <w:p w14:paraId="1074E638" w14:textId="66326255" w:rsidR="000B2057" w:rsidRDefault="000B2057" w:rsidP="00DF7513">
      <w:r>
        <w:rPr>
          <w:noProof/>
          <w:lang w:eastAsia="en-US"/>
        </w:rPr>
        <w:drawing>
          <wp:inline distT="0" distB="0" distL="0" distR="0" wp14:anchorId="35F33511" wp14:editId="238257ED">
            <wp:extent cx="6858000" cy="34705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_optimizing sharepoint_mo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65350" cy="3474248"/>
                    </a:xfrm>
                    <a:prstGeom prst="rect">
                      <a:avLst/>
                    </a:prstGeom>
                  </pic:spPr>
                </pic:pic>
              </a:graphicData>
            </a:graphic>
          </wp:inline>
        </w:drawing>
      </w:r>
    </w:p>
    <w:p w14:paraId="5F1F018D" w14:textId="77777777" w:rsidR="00DF7513" w:rsidRPr="00417AF7" w:rsidRDefault="00DF7513" w:rsidP="00DF7513">
      <w:r w:rsidRPr="00417AF7">
        <w:t>This behavior can lead to Internet search engines indexing a number of empty pages as a part of your site. Although SharePoint Server 2013 doesn’t offer any standard solution to this problem, you can easily create one yourself by leveraging the extensibility capabilities of the SharePoint platform. All you need to do is to extend the Catalog Item Reuse Web Part. Once the Web Part has executed its search query to retrieve the catalog item, check if any items have been found. If not, you can send a 404 Page not found response code to be handled by SharePoint. Following is a code snippet showing such Web Part:</w:t>
      </w:r>
    </w:p>
    <w:p w14:paraId="438B62C7" w14:textId="77777777" w:rsidR="00DF7513" w:rsidRPr="00417AF7" w:rsidRDefault="00DF7513" w:rsidP="00DF7513"/>
    <w:p w14:paraId="55593CFD" w14:textId="77777777" w:rsidR="00DF7513" w:rsidRPr="00417AF7" w:rsidRDefault="00DF7513" w:rsidP="00DF7513"/>
    <w:p w14:paraId="5B85A7CD" w14:textId="77777777" w:rsidR="00DF7513" w:rsidRPr="00417AF7" w:rsidRDefault="00DF7513" w:rsidP="00DF7513"/>
    <w:p w14:paraId="318340E9" w14:textId="77777777" w:rsidR="00DF7513" w:rsidRPr="00417AF7" w:rsidRDefault="00DF7513" w:rsidP="00DF7513"/>
    <w:p w14:paraId="135DF188" w14:textId="77777777" w:rsidR="00DF7513" w:rsidRPr="00417AF7" w:rsidRDefault="00DF7513" w:rsidP="00DF7513"/>
    <w:p w14:paraId="5F8AEA08" w14:textId="77777777" w:rsidR="00DF7513" w:rsidRPr="00417AF7" w:rsidRDefault="00DF7513" w:rsidP="00DF7513">
      <w:pPr>
        <w:rPr>
          <w:rFonts w:ascii="Consolas" w:eastAsiaTheme="minorHAnsi" w:hAnsi="Consolas"/>
          <w:color w:val="auto"/>
          <w:szCs w:val="22"/>
          <w:lang w:eastAsia="en-US"/>
        </w:rPr>
      </w:pPr>
      <w:r w:rsidRPr="00417AF7">
        <w:rPr>
          <w:rFonts w:ascii="Consolas" w:eastAsiaTheme="minorHAnsi" w:hAnsi="Consolas"/>
          <w:color w:val="auto"/>
          <w:szCs w:val="22"/>
          <w:lang w:eastAsia="en-US"/>
        </w:rPr>
        <w:lastRenderedPageBreak/>
        <w:t>public class ExtendedCatalogItemReuseWebPart : CatalogItemReuseWebPart {</w:t>
      </w:r>
      <w:r w:rsidRPr="00417AF7">
        <w:rPr>
          <w:rFonts w:ascii="Consolas" w:eastAsiaTheme="minorHAnsi" w:hAnsi="Consolas"/>
          <w:color w:val="auto"/>
          <w:szCs w:val="22"/>
          <w:lang w:eastAsia="en-US"/>
        </w:rPr>
        <w:br/>
      </w:r>
      <w:r w:rsidRPr="00417AF7">
        <w:rPr>
          <w:rFonts w:ascii="Consolas" w:eastAsiaTheme="minorHAnsi" w:hAnsi="Consolas"/>
          <w:color w:val="auto"/>
          <w:szCs w:val="22"/>
          <w:lang w:eastAsia="en-US"/>
        </w:rPr>
        <w:tab/>
        <w:t>protected override void Render(HtmlTextWriter writer) {</w:t>
      </w:r>
      <w:r w:rsidRPr="00417AF7">
        <w:rPr>
          <w:rFonts w:ascii="Consolas" w:eastAsiaTheme="minorHAnsi" w:hAnsi="Consolas"/>
          <w:color w:val="auto"/>
          <w:szCs w:val="22"/>
          <w:lang w:eastAsia="en-US"/>
        </w:rPr>
        <w:br/>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t>if (SPContext.Current.Web.CurrentUser == null &amp;&amp; GetNumResults() &lt; 1) {</w:t>
      </w:r>
      <w:r w:rsidRPr="00417AF7">
        <w:rPr>
          <w:rFonts w:ascii="Consolas" w:eastAsiaTheme="minorHAnsi" w:hAnsi="Consolas"/>
          <w:color w:val="auto"/>
          <w:szCs w:val="22"/>
          <w:lang w:eastAsia="en-US"/>
        </w:rPr>
        <w:br/>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t>Response.Redirect(SPContext.Current.Site.FileNotFoundUrl);</w:t>
      </w:r>
      <w:r w:rsidRPr="00417AF7">
        <w:rPr>
          <w:rFonts w:ascii="Consolas" w:eastAsiaTheme="minorHAnsi" w:hAnsi="Consolas"/>
          <w:color w:val="auto"/>
          <w:szCs w:val="22"/>
          <w:lang w:eastAsia="en-US"/>
        </w:rPr>
        <w:br/>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t>}</w:t>
      </w:r>
      <w:r w:rsidRPr="00417AF7">
        <w:rPr>
          <w:rFonts w:ascii="Consolas" w:eastAsiaTheme="minorHAnsi" w:hAnsi="Consolas"/>
          <w:color w:val="auto"/>
          <w:szCs w:val="22"/>
          <w:lang w:eastAsia="en-US"/>
        </w:rPr>
        <w:br/>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t>else {</w:t>
      </w:r>
      <w:r w:rsidRPr="00417AF7">
        <w:rPr>
          <w:rFonts w:ascii="Consolas" w:eastAsiaTheme="minorHAnsi" w:hAnsi="Consolas"/>
          <w:color w:val="auto"/>
          <w:szCs w:val="22"/>
          <w:lang w:eastAsia="en-US"/>
        </w:rPr>
        <w:br/>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t>base.Render(writer);</w:t>
      </w:r>
      <w:r w:rsidRPr="00417AF7">
        <w:rPr>
          <w:rFonts w:ascii="Consolas" w:eastAsiaTheme="minorHAnsi" w:hAnsi="Consolas"/>
          <w:color w:val="auto"/>
          <w:szCs w:val="22"/>
          <w:lang w:eastAsia="en-US"/>
        </w:rPr>
        <w:br/>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t>}</w:t>
      </w:r>
      <w:r w:rsidRPr="00417AF7">
        <w:rPr>
          <w:rFonts w:ascii="Consolas" w:eastAsiaTheme="minorHAnsi" w:hAnsi="Consolas"/>
          <w:color w:val="auto"/>
          <w:szCs w:val="22"/>
          <w:lang w:eastAsia="en-US"/>
        </w:rPr>
        <w:br/>
      </w:r>
      <w:r w:rsidRPr="00417AF7">
        <w:rPr>
          <w:rFonts w:ascii="Consolas" w:eastAsiaTheme="minorHAnsi" w:hAnsi="Consolas"/>
          <w:color w:val="auto"/>
          <w:szCs w:val="22"/>
          <w:lang w:eastAsia="en-US"/>
        </w:rPr>
        <w:tab/>
        <w:t>}</w:t>
      </w:r>
      <w:r w:rsidRPr="00417AF7">
        <w:rPr>
          <w:rFonts w:ascii="Consolas" w:eastAsiaTheme="minorHAnsi" w:hAnsi="Consolas"/>
          <w:color w:val="auto"/>
          <w:szCs w:val="22"/>
          <w:lang w:eastAsia="en-US"/>
        </w:rPr>
        <w:br/>
      </w:r>
    </w:p>
    <w:p w14:paraId="6F411BA1" w14:textId="77777777" w:rsidR="00DF7513" w:rsidRPr="00417AF7" w:rsidRDefault="00DF7513" w:rsidP="00DF7513">
      <w:pPr>
        <w:rPr>
          <w:rFonts w:ascii="Consolas" w:eastAsiaTheme="minorHAnsi" w:hAnsi="Consolas"/>
          <w:color w:val="auto"/>
          <w:szCs w:val="22"/>
          <w:lang w:eastAsia="en-US"/>
        </w:rPr>
      </w:pPr>
      <w:r w:rsidRPr="00417AF7">
        <w:rPr>
          <w:rFonts w:ascii="Consolas" w:eastAsiaTheme="minorHAnsi" w:hAnsi="Consolas"/>
          <w:color w:val="auto"/>
          <w:szCs w:val="22"/>
          <w:lang w:eastAsia="en-US"/>
        </w:rPr>
        <w:tab/>
        <w:t>private int GetNumResults() {</w:t>
      </w:r>
      <w:r w:rsidRPr="00417AF7">
        <w:rPr>
          <w:rFonts w:ascii="Consolas" w:eastAsiaTheme="minorHAnsi" w:hAnsi="Consolas"/>
          <w:color w:val="auto"/>
          <w:szCs w:val="22"/>
          <w:lang w:eastAsia="en-US"/>
        </w:rPr>
        <w:br/>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t>int numResults = -1;</w:t>
      </w:r>
      <w:r w:rsidRPr="00417AF7">
        <w:rPr>
          <w:rFonts w:ascii="Consolas" w:eastAsiaTheme="minorHAnsi" w:hAnsi="Consolas"/>
          <w:color w:val="auto"/>
          <w:szCs w:val="22"/>
          <w:lang w:eastAsia="en-US"/>
        </w:rPr>
        <w:br/>
      </w:r>
    </w:p>
    <w:p w14:paraId="2FCDF0D1" w14:textId="77777777" w:rsidR="00DF7513" w:rsidRDefault="00DF7513" w:rsidP="00DF7513">
      <w:pPr>
        <w:rPr>
          <w:rFonts w:ascii="Consolas" w:eastAsiaTheme="minorHAnsi" w:hAnsi="Consolas"/>
          <w:color w:val="auto"/>
          <w:szCs w:val="22"/>
          <w:lang w:eastAsia="en-US"/>
        </w:rPr>
      </w:pP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t>ResultTableCollection syncResult = AppManager.GetSyncResult(QueryGroupName);</w:t>
      </w:r>
      <w:r w:rsidRPr="00417AF7">
        <w:rPr>
          <w:rFonts w:ascii="Consolas" w:eastAsiaTheme="minorHAnsi" w:hAnsi="Consolas"/>
          <w:color w:val="auto"/>
          <w:szCs w:val="22"/>
          <w:lang w:eastAsia="en-US"/>
        </w:rPr>
        <w:br/>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t>ResultTable rt = syncResult.Filter("TableType", TargetResultTable).FirstOrDefault();</w:t>
      </w:r>
      <w:r w:rsidRPr="00417AF7">
        <w:rPr>
          <w:rFonts w:ascii="Consolas" w:eastAsiaTheme="minorHAnsi" w:hAnsi="Consolas"/>
          <w:color w:val="auto"/>
          <w:szCs w:val="22"/>
          <w:lang w:eastAsia="en-US"/>
        </w:rPr>
        <w:br/>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t>if (rt != null) {</w:t>
      </w:r>
      <w:r w:rsidRPr="00417AF7">
        <w:rPr>
          <w:rFonts w:ascii="Consolas" w:eastAsiaTheme="minorHAnsi" w:hAnsi="Consolas"/>
          <w:color w:val="auto"/>
          <w:szCs w:val="22"/>
          <w:lang w:eastAsia="en-US"/>
        </w:rPr>
        <w:br/>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t>numResults = rt.TotalRows;</w:t>
      </w:r>
      <w:r w:rsidRPr="00417AF7">
        <w:rPr>
          <w:rFonts w:ascii="Consolas" w:eastAsiaTheme="minorHAnsi" w:hAnsi="Consolas"/>
          <w:color w:val="auto"/>
          <w:szCs w:val="22"/>
          <w:lang w:eastAsia="en-US"/>
        </w:rPr>
        <w:br/>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t>}</w:t>
      </w:r>
      <w:r w:rsidRPr="00417AF7">
        <w:rPr>
          <w:rFonts w:ascii="Consolas" w:eastAsiaTheme="minorHAnsi" w:hAnsi="Consolas"/>
          <w:color w:val="auto"/>
          <w:szCs w:val="22"/>
          <w:lang w:eastAsia="en-US"/>
        </w:rPr>
        <w:br/>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t>return numResults;</w:t>
      </w:r>
      <w:r w:rsidRPr="00417AF7">
        <w:rPr>
          <w:rFonts w:ascii="Consolas" w:eastAsiaTheme="minorHAnsi" w:hAnsi="Consolas"/>
          <w:color w:val="auto"/>
          <w:szCs w:val="22"/>
          <w:lang w:eastAsia="en-US"/>
        </w:rPr>
        <w:br/>
      </w:r>
      <w:r w:rsidRPr="00417AF7">
        <w:rPr>
          <w:rFonts w:ascii="Consolas" w:eastAsiaTheme="minorHAnsi" w:hAnsi="Consolas"/>
          <w:color w:val="auto"/>
          <w:szCs w:val="22"/>
          <w:lang w:eastAsia="en-US"/>
        </w:rPr>
        <w:tab/>
        <w:t>}</w:t>
      </w:r>
      <w:r w:rsidRPr="00417AF7">
        <w:rPr>
          <w:rFonts w:ascii="Consolas" w:eastAsiaTheme="minorHAnsi" w:hAnsi="Consolas"/>
          <w:color w:val="auto"/>
          <w:szCs w:val="22"/>
          <w:lang w:eastAsia="en-US"/>
        </w:rPr>
        <w:br/>
        <w:t>}</w:t>
      </w:r>
    </w:p>
    <w:p w14:paraId="51BBE763" w14:textId="5B55436E" w:rsidR="00BF7822" w:rsidRDefault="00BF7822" w:rsidP="00DF7513">
      <w:pPr>
        <w:rPr>
          <w:rFonts w:ascii="Consolas" w:eastAsiaTheme="minorHAnsi" w:hAnsi="Consolas"/>
          <w:color w:val="auto"/>
          <w:szCs w:val="22"/>
          <w:lang w:eastAsia="en-US"/>
        </w:rPr>
      </w:pPr>
    </w:p>
    <w:p w14:paraId="62F13A45" w14:textId="77777777" w:rsidR="00BF7822" w:rsidRPr="00417AF7" w:rsidRDefault="00BF7822" w:rsidP="00DF7513">
      <w:pPr>
        <w:rPr>
          <w:rFonts w:ascii="Consolas" w:eastAsiaTheme="minorHAnsi" w:hAnsi="Consolas"/>
          <w:color w:val="auto"/>
          <w:szCs w:val="22"/>
          <w:lang w:eastAsia="en-US"/>
        </w:rPr>
      </w:pPr>
    </w:p>
    <w:p w14:paraId="0A9C4930" w14:textId="42FC1A0B" w:rsidR="001114F1" w:rsidRPr="00417AF7" w:rsidRDefault="001114F1" w:rsidP="001114F1">
      <w:pPr>
        <w:pStyle w:val="Heading1"/>
      </w:pPr>
      <w:bookmarkStart w:id="27" w:name="_Toc361731400"/>
      <w:bookmarkStart w:id="28" w:name="_Toc370389721"/>
      <w:r w:rsidRPr="00417AF7">
        <w:t xml:space="preserve">How </w:t>
      </w:r>
      <w:bookmarkEnd w:id="27"/>
      <w:r w:rsidR="002F4364" w:rsidRPr="00417AF7">
        <w:t>to handle common SEO challenges</w:t>
      </w:r>
      <w:bookmarkEnd w:id="28"/>
    </w:p>
    <w:p w14:paraId="3AEE9FB1" w14:textId="7A3309A8" w:rsidR="002F4364" w:rsidRPr="00417AF7" w:rsidRDefault="002F4364" w:rsidP="002F4364">
      <w:r w:rsidRPr="00417AF7">
        <w:t>This section gives you tips of how you can solve common SEO challenges related to building websites in SharePoint Server 2013.</w:t>
      </w:r>
    </w:p>
    <w:p w14:paraId="78CAE0FC" w14:textId="45306352" w:rsidR="002F4364" w:rsidRPr="00417AF7" w:rsidRDefault="002F4364" w:rsidP="002F4364">
      <w:pPr>
        <w:pStyle w:val="Heading2"/>
      </w:pPr>
      <w:bookmarkStart w:id="29" w:name="_Toc370389722"/>
      <w:r w:rsidRPr="00417AF7">
        <w:t>Allowing for in-page analytics</w:t>
      </w:r>
      <w:bookmarkEnd w:id="29"/>
    </w:p>
    <w:p w14:paraId="204389CE" w14:textId="3E4129C3" w:rsidR="002F4364" w:rsidRPr="00417AF7" w:rsidRDefault="002F4364" w:rsidP="002F4364">
      <w:r w:rsidRPr="00417AF7">
        <w:t>Many web analytics tools allow you to view in-page analytics information on how links on a particular page are clicked. This capability often requires loading the page in an iframe to overlay the analytics data.</w:t>
      </w:r>
    </w:p>
    <w:p w14:paraId="49715939" w14:textId="5A0A554A" w:rsidR="002F4364" w:rsidRPr="00417AF7" w:rsidRDefault="002F4364" w:rsidP="002F4364">
      <w:r w:rsidRPr="00417AF7">
        <w:t>By default SharePoint Server 2013 doesn’t allow for loading pages in iframes. If you try to do so, you will see an error.</w:t>
      </w:r>
    </w:p>
    <w:p w14:paraId="56A47B98" w14:textId="7F264AE2" w:rsidR="002F4364" w:rsidRPr="00417AF7" w:rsidRDefault="002F4364" w:rsidP="002F4364">
      <w:r w:rsidRPr="00417AF7">
        <w:rPr>
          <w:noProof/>
          <w:lang w:eastAsia="en-US"/>
        </w:rPr>
        <w:lastRenderedPageBreak/>
        <w:drawing>
          <wp:inline distT="0" distB="0" distL="0" distR="0" wp14:anchorId="7B13CA0B" wp14:editId="413AF145">
            <wp:extent cx="5943600" cy="29330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33065"/>
                    </a:xfrm>
                    <a:prstGeom prst="rect">
                      <a:avLst/>
                    </a:prstGeom>
                  </pic:spPr>
                </pic:pic>
              </a:graphicData>
            </a:graphic>
          </wp:inline>
        </w:drawing>
      </w:r>
    </w:p>
    <w:p w14:paraId="1D19BE17" w14:textId="03463868" w:rsidR="002F4364" w:rsidRPr="00417AF7" w:rsidRDefault="002F4364" w:rsidP="002F4364">
      <w:r w:rsidRPr="00417AF7">
        <w:t xml:space="preserve">In order to allow for loading pages from your website in iframes, you need to add the </w:t>
      </w:r>
      <w:r w:rsidRPr="00417AF7">
        <w:rPr>
          <w:b/>
        </w:rPr>
        <w:t>AllowFraming</w:t>
      </w:r>
      <w:r w:rsidRPr="00417AF7">
        <w:t xml:space="preserve"> control to the Master Page:</w:t>
      </w:r>
    </w:p>
    <w:p w14:paraId="49D93A97" w14:textId="58E99307" w:rsidR="002F4364" w:rsidRPr="00417AF7" w:rsidRDefault="002F4364" w:rsidP="002F4364">
      <w:pPr>
        <w:rPr>
          <w:rFonts w:ascii="Consolas" w:eastAsiaTheme="minorHAnsi" w:hAnsi="Consolas"/>
          <w:color w:val="auto"/>
          <w:szCs w:val="22"/>
          <w:lang w:eastAsia="en-US"/>
        </w:rPr>
      </w:pPr>
      <w:r w:rsidRPr="00417AF7">
        <w:rPr>
          <w:rFonts w:ascii="Consolas" w:eastAsiaTheme="minorHAnsi" w:hAnsi="Consolas"/>
          <w:color w:val="auto"/>
          <w:szCs w:val="22"/>
          <w:lang w:eastAsia="en-US"/>
        </w:rPr>
        <w:t>&lt;!--MS:&lt;WebPartPages:AllowFraming runat="server"&gt;--&gt;</w:t>
      </w:r>
      <w:r w:rsidRPr="00417AF7">
        <w:rPr>
          <w:rFonts w:ascii="Consolas" w:eastAsiaTheme="minorHAnsi" w:hAnsi="Consolas"/>
          <w:color w:val="auto"/>
          <w:szCs w:val="22"/>
          <w:lang w:eastAsia="en-US"/>
        </w:rPr>
        <w:br/>
        <w:t>&lt;!--ME:&lt;/WebPartPages:AllowFraming&gt;--&gt;</w:t>
      </w:r>
    </w:p>
    <w:p w14:paraId="12AC4B03" w14:textId="544E4D1A" w:rsidR="001114F1" w:rsidRPr="00417AF7" w:rsidRDefault="002F4364" w:rsidP="001114F1">
      <w:pPr>
        <w:spacing w:after="0" w:line="240" w:lineRule="auto"/>
      </w:pPr>
      <w:r w:rsidRPr="00417AF7">
        <w:t>After you publish the changes to the Master Page and reload your web analytics tool, it will show in-page analytics information as expected.</w:t>
      </w:r>
    </w:p>
    <w:p w14:paraId="76C66B08" w14:textId="77777777" w:rsidR="001114F1" w:rsidRPr="00417AF7" w:rsidRDefault="001114F1" w:rsidP="001114F1">
      <w:pPr>
        <w:spacing w:after="0" w:line="240" w:lineRule="auto"/>
      </w:pPr>
    </w:p>
    <w:p w14:paraId="1ED98AD1" w14:textId="46553EF5" w:rsidR="001114F1" w:rsidRDefault="002F4364" w:rsidP="001114F1">
      <w:pPr>
        <w:spacing w:after="0" w:line="240" w:lineRule="auto"/>
      </w:pPr>
      <w:r w:rsidRPr="00417AF7">
        <w:rPr>
          <w:noProof/>
          <w:lang w:eastAsia="en-US"/>
        </w:rPr>
        <w:drawing>
          <wp:inline distT="0" distB="0" distL="0" distR="0" wp14:anchorId="4F5D206F" wp14:editId="42B21D96">
            <wp:extent cx="5943600" cy="2486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86025"/>
                    </a:xfrm>
                    <a:prstGeom prst="rect">
                      <a:avLst/>
                    </a:prstGeom>
                  </pic:spPr>
                </pic:pic>
              </a:graphicData>
            </a:graphic>
          </wp:inline>
        </w:drawing>
      </w:r>
    </w:p>
    <w:p w14:paraId="3E082184" w14:textId="77777777" w:rsidR="00417AF7" w:rsidRPr="00417AF7" w:rsidRDefault="00417AF7" w:rsidP="001114F1">
      <w:pPr>
        <w:spacing w:after="0" w:line="240" w:lineRule="auto"/>
      </w:pPr>
    </w:p>
    <w:p w14:paraId="45422EFF" w14:textId="77777777" w:rsidR="002F4364" w:rsidRPr="00417AF7" w:rsidRDefault="002F4364" w:rsidP="004E5C92">
      <w:pPr>
        <w:spacing w:after="0" w:line="240" w:lineRule="auto"/>
      </w:pPr>
    </w:p>
    <w:p w14:paraId="1711D71D" w14:textId="2A674864" w:rsidR="002F4364" w:rsidRDefault="002F4364" w:rsidP="002F4364">
      <w:pPr>
        <w:pStyle w:val="Heading2"/>
      </w:pPr>
      <w:bookmarkStart w:id="30" w:name="_Toc370389723"/>
      <w:r w:rsidRPr="00417AF7">
        <w:lastRenderedPageBreak/>
        <w:t>How to configure canonical domain names</w:t>
      </w:r>
      <w:bookmarkEnd w:id="30"/>
    </w:p>
    <w:p w14:paraId="4FEE64E7" w14:textId="379AD43E" w:rsidR="004E5C92" w:rsidRPr="00417AF7" w:rsidRDefault="00417AF7" w:rsidP="00417AF7">
      <w:r w:rsidRPr="00417AF7">
        <w:t xml:space="preserve">When publishing a website to a vanity URL, you can choose whether the URL should include </w:t>
      </w:r>
      <w:r w:rsidRPr="00BF7822">
        <w:rPr>
          <w:i/>
        </w:rPr>
        <w:t>www</w:t>
      </w:r>
      <w:r w:rsidRPr="00417AF7">
        <w:t xml:space="preserve"> or not, for example </w:t>
      </w:r>
      <w:r w:rsidRPr="00BF7822">
        <w:rPr>
          <w:i/>
        </w:rPr>
        <w:t>www.contoso.com</w:t>
      </w:r>
      <w:r w:rsidRPr="00417AF7">
        <w:t xml:space="preserve"> or </w:t>
      </w:r>
      <w:r w:rsidRPr="00BF7822">
        <w:rPr>
          <w:i/>
        </w:rPr>
        <w:t>contoso.com</w:t>
      </w:r>
      <w:r w:rsidRPr="00417AF7">
        <w:t xml:space="preserve">. Although it’s unclear which URL offers the best results from a SEO perspective, the bottom line is that you should choose one of them to use on your website. You should avoid using both URLs, as the same content would be available through two different URLs (e.g. </w:t>
      </w:r>
      <w:r w:rsidRPr="00417AF7">
        <w:rPr>
          <w:i/>
        </w:rPr>
        <w:t>http://contoso.com/computers</w:t>
      </w:r>
      <w:r w:rsidRPr="00417AF7">
        <w:t xml:space="preserve"> and </w:t>
      </w:r>
      <w:r w:rsidRPr="00417AF7">
        <w:rPr>
          <w:i/>
        </w:rPr>
        <w:t>http://www.contoso.com/computers</w:t>
      </w:r>
      <w:r w:rsidRPr="00417AF7">
        <w:t xml:space="preserve">). The consequences of this was discussed </w:t>
      </w:r>
      <w:hyperlink w:anchor="CanonicalURL" w:history="1">
        <w:r w:rsidRPr="00417AF7">
          <w:rPr>
            <w:rStyle w:val="Hyperlink"/>
            <w:spacing w:val="0"/>
          </w:rPr>
          <w:t>earlier in this article</w:t>
        </w:r>
      </w:hyperlink>
      <w:r w:rsidRPr="00417AF7">
        <w:t>.</w:t>
      </w:r>
    </w:p>
    <w:p w14:paraId="31D1BB33" w14:textId="77777777" w:rsidR="009834D3" w:rsidRPr="00417AF7" w:rsidRDefault="009834D3" w:rsidP="009834D3">
      <w:pPr>
        <w:pStyle w:val="Heading3"/>
      </w:pPr>
      <w:r w:rsidRPr="00417AF7">
        <w:t>How to configure canonical domain name using the URL Rewrite module</w:t>
      </w:r>
    </w:p>
    <w:p w14:paraId="02ECD399" w14:textId="3CD6265C" w:rsidR="001114F1" w:rsidRPr="00417AF7" w:rsidRDefault="009834D3" w:rsidP="009834D3">
      <w:r w:rsidRPr="00417AF7">
        <w:t xml:space="preserve">The first step is to install the URL Rewrite module in IIS. You can do this by using the </w:t>
      </w:r>
      <w:hyperlink r:id="rId34" w:history="1">
        <w:r w:rsidRPr="00417AF7">
          <w:rPr>
            <w:rStyle w:val="Hyperlink"/>
          </w:rPr>
          <w:t>Web Platform Installer</w:t>
        </w:r>
      </w:hyperlink>
      <w:r w:rsidRPr="00417AF7">
        <w:t>. To ensure a consistent experience across the different servers, you need to do this on every webserver in your SharePoint farm. Also, you need to do the following configuration steps on every webserver in your SharePoint farm.</w:t>
      </w:r>
    </w:p>
    <w:p w14:paraId="3C6B8E07" w14:textId="4E725BE1" w:rsidR="009834D3" w:rsidRDefault="009834D3" w:rsidP="009834D3">
      <w:r w:rsidRPr="00417AF7">
        <w:t xml:space="preserve">When you install the URL Rewrite module in IIS, in the </w:t>
      </w:r>
      <w:r w:rsidRPr="00417AF7">
        <w:rPr>
          <w:b/>
        </w:rPr>
        <w:t>Connections</w:t>
      </w:r>
      <w:r w:rsidRPr="00417AF7">
        <w:t xml:space="preserve"> pane, select the IIS site hosting your website. In the main panel open </w:t>
      </w:r>
      <w:r w:rsidRPr="00417AF7">
        <w:rPr>
          <w:b/>
        </w:rPr>
        <w:t>URL Rewrite</w:t>
      </w:r>
      <w:r w:rsidRPr="00417AF7">
        <w:t>.</w:t>
      </w:r>
    </w:p>
    <w:p w14:paraId="4D2D75DB" w14:textId="157CFCF6" w:rsidR="00BD3469" w:rsidRPr="00417AF7" w:rsidRDefault="00BD3469" w:rsidP="009834D3">
      <w:r>
        <w:rPr>
          <w:noProof/>
          <w:lang w:eastAsia="en-US"/>
        </w:rPr>
        <w:drawing>
          <wp:inline distT="0" distB="0" distL="0" distR="0" wp14:anchorId="77011366" wp14:editId="3EB0A26B">
            <wp:extent cx="6858000" cy="35807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580765"/>
                    </a:xfrm>
                    <a:prstGeom prst="rect">
                      <a:avLst/>
                    </a:prstGeom>
                  </pic:spPr>
                </pic:pic>
              </a:graphicData>
            </a:graphic>
          </wp:inline>
        </w:drawing>
      </w:r>
    </w:p>
    <w:p w14:paraId="7834C54C" w14:textId="2458B1DD" w:rsidR="009834D3" w:rsidRDefault="009834D3" w:rsidP="00BD3469">
      <w:pPr>
        <w:keepNext/>
      </w:pPr>
      <w:r w:rsidRPr="00417AF7">
        <w:lastRenderedPageBreak/>
        <w:t xml:space="preserve">From the </w:t>
      </w:r>
      <w:r w:rsidRPr="00417AF7">
        <w:rPr>
          <w:b/>
        </w:rPr>
        <w:t>Actions</w:t>
      </w:r>
      <w:r w:rsidRPr="00417AF7">
        <w:t xml:space="preserve"> panel, click the </w:t>
      </w:r>
      <w:r w:rsidRPr="00417AF7">
        <w:rPr>
          <w:b/>
        </w:rPr>
        <w:t>Add Rule(s)…</w:t>
      </w:r>
      <w:r w:rsidRPr="00417AF7">
        <w:t xml:space="preserve"> link. In the </w:t>
      </w:r>
      <w:r w:rsidRPr="00417AF7">
        <w:rPr>
          <w:b/>
        </w:rPr>
        <w:t>Add Rule(s)</w:t>
      </w:r>
      <w:r w:rsidRPr="00417AF7">
        <w:t xml:space="preserve"> dialog box, choose the </w:t>
      </w:r>
      <w:r w:rsidRPr="00417AF7">
        <w:rPr>
          <w:b/>
        </w:rPr>
        <w:t>Canonical domain name rule</w:t>
      </w:r>
      <w:r w:rsidRPr="00417AF7">
        <w:t xml:space="preserve"> template.</w:t>
      </w:r>
    </w:p>
    <w:p w14:paraId="08F80958" w14:textId="27900612" w:rsidR="00BD3469" w:rsidRPr="00417AF7" w:rsidRDefault="00BD3469" w:rsidP="009834D3">
      <w:r>
        <w:rPr>
          <w:noProof/>
          <w:lang w:eastAsia="en-US"/>
        </w:rPr>
        <w:drawing>
          <wp:inline distT="0" distB="0" distL="0" distR="0" wp14:anchorId="5B459596" wp14:editId="7B80CFD0">
            <wp:extent cx="5486400" cy="3918712"/>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6314" cy="3925793"/>
                    </a:xfrm>
                    <a:prstGeom prst="rect">
                      <a:avLst/>
                    </a:prstGeom>
                  </pic:spPr>
                </pic:pic>
              </a:graphicData>
            </a:graphic>
          </wp:inline>
        </w:drawing>
      </w:r>
    </w:p>
    <w:p w14:paraId="00326470" w14:textId="51F64388" w:rsidR="009834D3" w:rsidRPr="00BD3469" w:rsidRDefault="009834D3" w:rsidP="009834D3">
      <w:pPr>
        <w:rPr>
          <w:i/>
        </w:rPr>
      </w:pPr>
      <w:r w:rsidRPr="00417AF7">
        <w:t xml:space="preserve">In the </w:t>
      </w:r>
      <w:r w:rsidRPr="00417AF7">
        <w:rPr>
          <w:b/>
        </w:rPr>
        <w:t>Add a rule to redirect to a canonical domain name</w:t>
      </w:r>
      <w:r w:rsidRPr="00417AF7">
        <w:t xml:space="preserve"> dialog box, enter the domain name of your preference, e.g. </w:t>
      </w:r>
      <w:hyperlink r:id="rId37" w:history="1">
        <w:r w:rsidRPr="00417AF7">
          <w:rPr>
            <w:i/>
          </w:rPr>
          <w:t>www.contoso.com</w:t>
        </w:r>
      </w:hyperlink>
      <w:r w:rsidRPr="00417AF7">
        <w:t>.</w:t>
      </w:r>
    </w:p>
    <w:p w14:paraId="305C3619" w14:textId="53A577AC" w:rsidR="00BD3469" w:rsidRPr="00417AF7" w:rsidRDefault="00BD3469" w:rsidP="009834D3">
      <w:r>
        <w:rPr>
          <w:noProof/>
          <w:lang w:eastAsia="en-US"/>
        </w:rPr>
        <w:drawing>
          <wp:inline distT="0" distB="0" distL="0" distR="0" wp14:anchorId="0DECF434" wp14:editId="79CBEBDA">
            <wp:extent cx="4629150" cy="2909519"/>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8829" cy="2915602"/>
                    </a:xfrm>
                    <a:prstGeom prst="rect">
                      <a:avLst/>
                    </a:prstGeom>
                  </pic:spPr>
                </pic:pic>
              </a:graphicData>
            </a:graphic>
          </wp:inline>
        </w:drawing>
      </w:r>
    </w:p>
    <w:p w14:paraId="527E4403" w14:textId="6680DF39" w:rsidR="001114F1" w:rsidRPr="00417AF7" w:rsidRDefault="009834D3" w:rsidP="001114F1">
      <w:r w:rsidRPr="00417AF7">
        <w:lastRenderedPageBreak/>
        <w:t xml:space="preserve">If your IIS website hosts SharePoint sites with only one domain name, that is you have multiple path-based Site Collections or only one Host Named Site Collection, you will not need to do any further configuration. However, if you have multiple sites, you’ll need to modify the rule to allow requests to other sites as well. To do this, you need to modify the condition under which the rule is executed. From the </w:t>
      </w:r>
      <w:r w:rsidRPr="00417AF7">
        <w:rPr>
          <w:b/>
        </w:rPr>
        <w:t>Conditions</w:t>
      </w:r>
      <w:r w:rsidRPr="00417AF7">
        <w:t xml:space="preserve"> group select the first condition and click the </w:t>
      </w:r>
      <w:r w:rsidRPr="00417AF7">
        <w:rPr>
          <w:b/>
        </w:rPr>
        <w:t>Edit…</w:t>
      </w:r>
      <w:r w:rsidRPr="00417AF7">
        <w:t xml:space="preserve"> button.</w:t>
      </w:r>
    </w:p>
    <w:p w14:paraId="52BC1942" w14:textId="56351537" w:rsidR="009834D3" w:rsidRPr="00417AF7" w:rsidRDefault="009834D3" w:rsidP="001114F1">
      <w:r w:rsidRPr="00417AF7">
        <w:rPr>
          <w:noProof/>
          <w:lang w:eastAsia="en-US"/>
        </w:rPr>
        <w:drawing>
          <wp:inline distT="0" distB="0" distL="0" distR="0" wp14:anchorId="4D7BC4CF" wp14:editId="3DE84E2A">
            <wp:extent cx="5218213" cy="34671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9186" cy="3474391"/>
                    </a:xfrm>
                    <a:prstGeom prst="rect">
                      <a:avLst/>
                    </a:prstGeom>
                  </pic:spPr>
                </pic:pic>
              </a:graphicData>
            </a:graphic>
          </wp:inline>
        </w:drawing>
      </w:r>
    </w:p>
    <w:p w14:paraId="12FAEA59" w14:textId="217CE2E3" w:rsidR="009834D3" w:rsidRPr="00BD3469" w:rsidRDefault="009834D3" w:rsidP="001114F1">
      <w:pPr>
        <w:rPr>
          <w:i/>
        </w:rPr>
      </w:pPr>
      <w:r w:rsidRPr="00417AF7">
        <w:t xml:space="preserve">Change the value of the </w:t>
      </w:r>
      <w:r w:rsidRPr="00417AF7">
        <w:rPr>
          <w:b/>
        </w:rPr>
        <w:t>Check if input string</w:t>
      </w:r>
      <w:r w:rsidRPr="00417AF7">
        <w:t xml:space="preserve"> drop-down box to </w:t>
      </w:r>
      <w:r w:rsidRPr="00417AF7">
        <w:rPr>
          <w:b/>
        </w:rPr>
        <w:t>Matches the Pattern</w:t>
      </w:r>
      <w:r w:rsidRPr="00417AF7">
        <w:t xml:space="preserve"> and change the </w:t>
      </w:r>
      <w:r w:rsidRPr="00417AF7">
        <w:rPr>
          <w:b/>
        </w:rPr>
        <w:t>Pattern</w:t>
      </w:r>
      <w:r w:rsidRPr="00417AF7">
        <w:t xml:space="preserve"> to </w:t>
      </w:r>
      <w:r w:rsidRPr="00417AF7">
        <w:rPr>
          <w:i/>
        </w:rPr>
        <w:t>^contoso.com$.</w:t>
      </w:r>
    </w:p>
    <w:p w14:paraId="30D8363E" w14:textId="194EDA2F" w:rsidR="00BD3469" w:rsidRPr="00417AF7" w:rsidRDefault="00BD3469" w:rsidP="001114F1">
      <w:r>
        <w:rPr>
          <w:noProof/>
          <w:lang w:eastAsia="en-US"/>
        </w:rPr>
        <w:drawing>
          <wp:inline distT="0" distB="0" distL="0" distR="0" wp14:anchorId="0114FBCB" wp14:editId="407EF134">
            <wp:extent cx="4178521" cy="2933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88003" cy="2940357"/>
                    </a:xfrm>
                    <a:prstGeom prst="rect">
                      <a:avLst/>
                    </a:prstGeom>
                  </pic:spPr>
                </pic:pic>
              </a:graphicData>
            </a:graphic>
          </wp:inline>
        </w:drawing>
      </w:r>
    </w:p>
    <w:p w14:paraId="44FE61FC" w14:textId="404D5ABC" w:rsidR="009834D3" w:rsidRPr="00417AF7" w:rsidRDefault="009834D3" w:rsidP="001114F1">
      <w:r w:rsidRPr="00417AF7">
        <w:lastRenderedPageBreak/>
        <w:t xml:space="preserve">Whenever someone requests a page on your website using the contoso.com domain, they will be redirected </w:t>
      </w:r>
      <w:r w:rsidR="00F679B3">
        <w:t>by</w:t>
      </w:r>
      <w:r w:rsidRPr="00417AF7">
        <w:t xml:space="preserve"> the </w:t>
      </w:r>
      <w:r w:rsidRPr="00417AF7">
        <w:rPr>
          <w:b/>
        </w:rPr>
        <w:t>Permanently Moved (301)</w:t>
      </w:r>
      <w:r w:rsidRPr="00417AF7">
        <w:t xml:space="preserve"> response. This is also the redirection response code used by Internet search engines crawlers. Because the remainder of the original URL is included in the new URL, the user will get to the resources they initially requested.</w:t>
      </w:r>
    </w:p>
    <w:p w14:paraId="67C00E34" w14:textId="357A5A16" w:rsidR="009834D3" w:rsidRPr="00417AF7" w:rsidRDefault="009834D3" w:rsidP="009834D3">
      <w:pPr>
        <w:pStyle w:val="Heading2"/>
      </w:pPr>
      <w:bookmarkStart w:id="31" w:name="_Toc370389724"/>
      <w:r w:rsidRPr="00417AF7">
        <w:t>Should my webpages use HTTPS or HTTP?</w:t>
      </w:r>
      <w:bookmarkEnd w:id="31"/>
    </w:p>
    <w:p w14:paraId="062A1141" w14:textId="77777777" w:rsidR="009834D3" w:rsidRPr="00417AF7" w:rsidRDefault="009834D3" w:rsidP="009834D3">
      <w:r w:rsidRPr="00417AF7">
        <w:t>Many websites that contain web forms use SSL to protect the transmission of personal information between the browser and the webserver. Pages that contain forms are in most cases available only through HTTPS, and visitors are automatically redirected to them should they request a page through the unsecure HTTP URL.</w:t>
      </w:r>
    </w:p>
    <w:p w14:paraId="16E4916E" w14:textId="777A6757" w:rsidR="009834D3" w:rsidRPr="00417AF7" w:rsidRDefault="009834D3" w:rsidP="009834D3">
      <w:r w:rsidRPr="00417AF7">
        <w:t xml:space="preserve">Even though HTTPS are required only for pages that contain forms, often the whole website can be accessed through both the HTTP connection and the secure HTTPS connection. From a visitor’s perspective, this is not a problem. However, it leads to publishing the same content through multiple URLs, which was discussed </w:t>
      </w:r>
      <w:hyperlink w:anchor="CanonicalURL" w:history="1">
        <w:r w:rsidRPr="00417AF7">
          <w:rPr>
            <w:rStyle w:val="Hyperlink"/>
            <w:spacing w:val="0"/>
          </w:rPr>
          <w:t>previously in this article</w:t>
        </w:r>
      </w:hyperlink>
      <w:r w:rsidRPr="00417AF7">
        <w:t>.</w:t>
      </w:r>
    </w:p>
    <w:p w14:paraId="59ABDFE2" w14:textId="77777777" w:rsidR="009834D3" w:rsidRPr="00417AF7" w:rsidRDefault="009834D3" w:rsidP="009834D3">
      <w:r w:rsidRPr="00417AF7">
        <w:t>If you want your website to use HTTPS only for pages that contain forms, you could use the URL Rewrite module for IIS. By using the URL Rewrite module, you could create canonical URLs that would redirect the visitors to the webpage with the right protocol. The downside of this approach is that is can be difficult to manage. While adding a form to a page in your website is something that can be done by the content management team, the configuration of the canonical URL is done in IIS, where very likely only administrators are allowed.</w:t>
      </w:r>
    </w:p>
    <w:p w14:paraId="31B8C069" w14:textId="485A3E79" w:rsidR="009834D3" w:rsidRPr="00417AF7" w:rsidRDefault="009834D3" w:rsidP="009834D3">
      <w:r w:rsidRPr="00417AF7">
        <w:t xml:space="preserve">An alternative approach would be to </w:t>
      </w:r>
      <w:r w:rsidR="00B76634">
        <w:t>make</w:t>
      </w:r>
      <w:r w:rsidRPr="00417AF7">
        <w:t xml:space="preserve"> the whole website </w:t>
      </w:r>
      <w:r w:rsidR="00B76634">
        <w:t>a</w:t>
      </w:r>
      <w:r w:rsidRPr="00417AF7">
        <w:t>vailable through both HTTP and HTTPS, where HTTPS would only be enforced for the pages containing forms. In such case, the canonical URL would define the preferred protocol (HTTP or HTTPS) under which all web pages should be indexed by Internet search engines. SharePoint Server 2013 doesn’t allow you to choose which Zone should be used to generate the canonical URL. In order to support this scenario, you’ll need to use custom development to build an alternative to the standard canonical URL logic.</w:t>
      </w:r>
    </w:p>
    <w:p w14:paraId="35411DB6" w14:textId="17BA57C9" w:rsidR="009834D3" w:rsidRPr="00417AF7" w:rsidRDefault="009834D3" w:rsidP="009834D3">
      <w:r w:rsidRPr="00417AF7">
        <w:t>The last option would be to use only HTTPS for the entire website. By having a single protocol you wouldn’t need to worry about your content being accessed using multiple URLs. In addition, depending on the configuration of your environment, you could redirect visitors from HTTP to HTTPS in IIS or earlier in your network.</w:t>
      </w:r>
    </w:p>
    <w:p w14:paraId="74A11649" w14:textId="77777777" w:rsidR="009834D3" w:rsidRPr="00417AF7" w:rsidRDefault="009834D3" w:rsidP="009834D3"/>
    <w:p w14:paraId="62E0E50E" w14:textId="23BB15A4" w:rsidR="009834D3" w:rsidRPr="00417AF7" w:rsidRDefault="009834D3" w:rsidP="009834D3">
      <w:pPr>
        <w:pStyle w:val="Heading2"/>
      </w:pPr>
      <w:bookmarkStart w:id="32" w:name="_Toc370389725"/>
      <w:r w:rsidRPr="00417AF7">
        <w:t>Should my webpages use a trailing slash nor not?</w:t>
      </w:r>
      <w:bookmarkEnd w:id="32"/>
    </w:p>
    <w:p w14:paraId="641628E3" w14:textId="1D003375" w:rsidR="009834D3" w:rsidRPr="00417AF7" w:rsidRDefault="009834D3" w:rsidP="009834D3">
      <w:r w:rsidRPr="00417AF7">
        <w:t xml:space="preserve">One of the new web content management capabilities of SharePoint Server 2013 is the ability to use Friendly URLs (FURL) that doesn’t contain </w:t>
      </w:r>
      <w:r w:rsidRPr="00417AF7">
        <w:rPr>
          <w:i/>
        </w:rPr>
        <w:t>Pages</w:t>
      </w:r>
      <w:r w:rsidRPr="00417AF7">
        <w:t xml:space="preserve"> and </w:t>
      </w:r>
      <w:r w:rsidRPr="00417AF7">
        <w:rPr>
          <w:i/>
        </w:rPr>
        <w:t>.aspx</w:t>
      </w:r>
      <w:r w:rsidRPr="00417AF7">
        <w:t xml:space="preserve"> in the URL, such as </w:t>
      </w:r>
      <w:r w:rsidRPr="00417AF7">
        <w:rPr>
          <w:i/>
        </w:rPr>
        <w:t>http://www.contoso.com/pages/computers.aspx</w:t>
      </w:r>
      <w:r w:rsidRPr="00417AF7">
        <w:t xml:space="preserve">. Instead, the friendly URL would be </w:t>
      </w:r>
      <w:r w:rsidRPr="00417AF7">
        <w:rPr>
          <w:i/>
        </w:rPr>
        <w:t>http://www.contoso.com/computers</w:t>
      </w:r>
      <w:r w:rsidRPr="00417AF7">
        <w:t>.</w:t>
      </w:r>
    </w:p>
    <w:p w14:paraId="412B7F1B" w14:textId="77777777" w:rsidR="009834D3" w:rsidRPr="00417AF7" w:rsidRDefault="009834D3" w:rsidP="009834D3">
      <w:r w:rsidRPr="00417AF7">
        <w:t xml:space="preserve">From the URL perspective, there is a difference whether a URL contains a trailing slash (/) or not. That is, </w:t>
      </w:r>
      <w:r w:rsidRPr="00B76634">
        <w:rPr>
          <w:i/>
        </w:rPr>
        <w:t>http://www.contoso.com/computers</w:t>
      </w:r>
      <w:r w:rsidRPr="00417AF7">
        <w:t xml:space="preserve"> is a different URL than </w:t>
      </w:r>
      <w:r w:rsidRPr="00B76634">
        <w:rPr>
          <w:i/>
        </w:rPr>
        <w:t xml:space="preserve">http://www.contoso.com/computers/. </w:t>
      </w:r>
      <w:r w:rsidRPr="00417AF7">
        <w:t>Where the first URL points to a single resource, the later refers to the root of a directory. Because of this difference, Internet search engines index will register these URLs as separate URLs.</w:t>
      </w:r>
    </w:p>
    <w:p w14:paraId="3CB80534" w14:textId="2A66911B" w:rsidR="009834D3" w:rsidRPr="00417AF7" w:rsidRDefault="009834D3" w:rsidP="009834D3">
      <w:r w:rsidRPr="00417AF7">
        <w:lastRenderedPageBreak/>
        <w:t xml:space="preserve">SharePoint Server 2013 doesn’t differentiate between those two URLs, and </w:t>
      </w:r>
      <w:r w:rsidR="00B76634" w:rsidRPr="00B76634">
        <w:t xml:space="preserve">displays </w:t>
      </w:r>
      <w:r w:rsidRPr="00417AF7">
        <w:t>the same content despite if the trailing slash is used or not. From a search engine optimization perspective, this leads to publishing the same content under different URLs.</w:t>
      </w:r>
    </w:p>
    <w:p w14:paraId="7AAC5FEC" w14:textId="77777777" w:rsidR="009834D3" w:rsidRPr="00417AF7" w:rsidRDefault="009834D3" w:rsidP="009834D3">
      <w:r w:rsidRPr="00417AF7">
        <w:t>To prevent this from happening, you could use the URL Rewrite module for IIS and create a URL that would normalize URLs in your website. To do this, use the following configuration steps on each webserver in your SharePoint farm.</w:t>
      </w:r>
    </w:p>
    <w:p w14:paraId="1283E1EF" w14:textId="40BC5CBC" w:rsidR="009834D3" w:rsidRDefault="009834D3" w:rsidP="009834D3">
      <w:r w:rsidRPr="00417AF7">
        <w:t xml:space="preserve">Assuming the URL Rewrite module is already installed on your webserver, in the </w:t>
      </w:r>
      <w:r w:rsidRPr="00417AF7">
        <w:rPr>
          <w:b/>
        </w:rPr>
        <w:t>Connections</w:t>
      </w:r>
      <w:r w:rsidRPr="00417AF7">
        <w:t xml:space="preserve"> pane, select your website. In the main panel open </w:t>
      </w:r>
      <w:r w:rsidRPr="00417AF7">
        <w:rPr>
          <w:b/>
        </w:rPr>
        <w:t>URL Rewrite</w:t>
      </w:r>
      <w:r w:rsidRPr="00417AF7">
        <w:t xml:space="preserve">. From the </w:t>
      </w:r>
      <w:r w:rsidRPr="00417AF7">
        <w:rPr>
          <w:b/>
        </w:rPr>
        <w:t>Actions</w:t>
      </w:r>
      <w:r w:rsidRPr="00417AF7">
        <w:t xml:space="preserve"> pane, click the </w:t>
      </w:r>
      <w:r w:rsidRPr="00417AF7">
        <w:rPr>
          <w:b/>
        </w:rPr>
        <w:t>Add Rule(s)…</w:t>
      </w:r>
      <w:r w:rsidRPr="00417AF7">
        <w:t xml:space="preserve"> link. In the Add Rule(s)… dialog window, choose the </w:t>
      </w:r>
      <w:r w:rsidRPr="00417AF7">
        <w:rPr>
          <w:b/>
        </w:rPr>
        <w:t>Append or remove the trailing slash symbol</w:t>
      </w:r>
      <w:r w:rsidRPr="00417AF7">
        <w:t xml:space="preserve"> template.</w:t>
      </w:r>
    </w:p>
    <w:p w14:paraId="081841F1" w14:textId="73E3C9BA" w:rsidR="00BD3469" w:rsidRPr="00417AF7" w:rsidRDefault="00BD3469" w:rsidP="009834D3">
      <w:r>
        <w:rPr>
          <w:noProof/>
          <w:lang w:eastAsia="en-US"/>
        </w:rPr>
        <w:drawing>
          <wp:inline distT="0" distB="0" distL="0" distR="0" wp14:anchorId="04BECCF3" wp14:editId="21798736">
            <wp:extent cx="6858000" cy="479615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4796155"/>
                    </a:xfrm>
                    <a:prstGeom prst="rect">
                      <a:avLst/>
                    </a:prstGeom>
                  </pic:spPr>
                </pic:pic>
              </a:graphicData>
            </a:graphic>
          </wp:inline>
        </w:drawing>
      </w:r>
    </w:p>
    <w:p w14:paraId="3086D67E" w14:textId="77777777" w:rsidR="00B76634" w:rsidRDefault="00B76634" w:rsidP="009834D3"/>
    <w:p w14:paraId="6452C97D" w14:textId="77777777" w:rsidR="00B76634" w:rsidRDefault="00B76634" w:rsidP="009834D3"/>
    <w:p w14:paraId="606F20E3" w14:textId="77777777" w:rsidR="00B76634" w:rsidRDefault="00B76634" w:rsidP="009834D3"/>
    <w:p w14:paraId="6C19EFD3" w14:textId="77777777" w:rsidR="00B76634" w:rsidRDefault="00B76634" w:rsidP="009834D3"/>
    <w:p w14:paraId="7D9A3162" w14:textId="3CA4B489" w:rsidR="009834D3" w:rsidRDefault="009834D3" w:rsidP="009834D3">
      <w:r w:rsidRPr="00417AF7">
        <w:lastRenderedPageBreak/>
        <w:t xml:space="preserve">In the dialog window, from the </w:t>
      </w:r>
      <w:r w:rsidRPr="00417AF7">
        <w:rPr>
          <w:b/>
        </w:rPr>
        <w:t>The trailing slash symbol should be</w:t>
      </w:r>
      <w:r w:rsidRPr="00417AF7">
        <w:t xml:space="preserve"> drop-down box select the </w:t>
      </w:r>
      <w:r w:rsidRPr="00417AF7">
        <w:rPr>
          <w:b/>
        </w:rPr>
        <w:t>Removed if it exists</w:t>
      </w:r>
      <w:r w:rsidRPr="00417AF7">
        <w:t xml:space="preserve"> option.</w:t>
      </w:r>
    </w:p>
    <w:p w14:paraId="4EBAD8FC" w14:textId="113257A6" w:rsidR="00BD3469" w:rsidRPr="00417AF7" w:rsidRDefault="00BD3469" w:rsidP="009834D3">
      <w:r>
        <w:rPr>
          <w:noProof/>
          <w:lang w:eastAsia="en-US"/>
        </w:rPr>
        <w:drawing>
          <wp:inline distT="0" distB="0" distL="0" distR="0" wp14:anchorId="53592BEF" wp14:editId="1EF7453F">
            <wp:extent cx="5267325" cy="3228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7325" cy="3228975"/>
                    </a:xfrm>
                    <a:prstGeom prst="rect">
                      <a:avLst/>
                    </a:prstGeom>
                  </pic:spPr>
                </pic:pic>
              </a:graphicData>
            </a:graphic>
          </wp:inline>
        </w:drawing>
      </w:r>
    </w:p>
    <w:p w14:paraId="24863DEA" w14:textId="60E61E5A" w:rsidR="009834D3" w:rsidRPr="00417AF7" w:rsidRDefault="009834D3" w:rsidP="009834D3">
      <w:r w:rsidRPr="00417AF7">
        <w:t>With this rule, every time visitors request a page through a URL ending with a / (slash), a permanent (301) redirect will take them to the page that has a URL without the trailing slash.</w:t>
      </w:r>
    </w:p>
    <w:p w14:paraId="77274705" w14:textId="77777777" w:rsidR="009834D3" w:rsidRPr="00417AF7" w:rsidRDefault="009834D3" w:rsidP="009834D3"/>
    <w:p w14:paraId="2D5C91F1" w14:textId="71919775" w:rsidR="009834D3" w:rsidRPr="00417AF7" w:rsidRDefault="009834D3" w:rsidP="009834D3">
      <w:pPr>
        <w:pStyle w:val="Heading2"/>
      </w:pPr>
      <w:bookmarkStart w:id="33" w:name="_Toc370389726"/>
      <w:r w:rsidRPr="00417AF7">
        <w:t>Microdata</w:t>
      </w:r>
      <w:bookmarkEnd w:id="33"/>
    </w:p>
    <w:p w14:paraId="318FA9CF" w14:textId="77777777" w:rsidR="009834D3" w:rsidRPr="00417AF7" w:rsidRDefault="009834D3" w:rsidP="009834D3">
      <w:r w:rsidRPr="00417AF7">
        <w:t>HTML, the language for building websites, offers limited vocabulary for describing the content of web pages. While HTML makes it possible to differentiate between a heading and a paragraph, it doesn’t provide any means to markup a person, an article or a recipe. This limitation requires advanced linguistic capabilities of Internet search engines to actually understand what your web pages are about, and how they match what the user is searching for.</w:t>
      </w:r>
    </w:p>
    <w:p w14:paraId="6F723187" w14:textId="77777777" w:rsidR="009834D3" w:rsidRPr="00417AF7" w:rsidRDefault="009834D3" w:rsidP="009834D3">
      <w:r w:rsidRPr="00417AF7">
        <w:t>To simplify the process of finding relevant information on the Internet, organizations behind the most popular Internet search engines have defined a common vocabulary on top of HTML called microdata (also known as schema.org). Schema.org leverages HTML5 capabilities, and introduces a number of properties that are understood by major Internet search engines. These properties are used to add meaning to the content of your web pages.</w:t>
      </w:r>
    </w:p>
    <w:p w14:paraId="0AE30540" w14:textId="77777777" w:rsidR="009834D3" w:rsidRPr="00417AF7" w:rsidRDefault="009834D3" w:rsidP="009834D3">
      <w:r w:rsidRPr="00417AF7">
        <w:t>Because microdata in most scenarios applies to structured data, little additional effort is required to implement it. The majority of the effort will be focused around building Page Layouts and Display Templates, both of which are created once, and reused across the different pages on the website.</w:t>
      </w:r>
    </w:p>
    <w:p w14:paraId="0BAF2733" w14:textId="5B9D97A4" w:rsidR="009834D3" w:rsidRPr="00417AF7" w:rsidRDefault="009834D3" w:rsidP="009834D3">
      <w:r w:rsidRPr="00417AF7">
        <w:t xml:space="preserve">Implementing microdata in SharePoint Server 2013, means that you should include additional attributes in HTML tags in your Master Pages, Page Layouts and Display Templates. When building Master Pages and Page Layout, SharePoint Server 2013 offers the new approach based on building HTML files, which are then converted by the Design Manager to </w:t>
      </w:r>
      <w:r w:rsidRPr="00417AF7">
        <w:lastRenderedPageBreak/>
        <w:t xml:space="preserve">SharePoint Master Pages and Page Layouts. For the conversion process to succeed, the HTML files must be XML-compliant. Most of the microdata schema requires adding tags with values that </w:t>
      </w:r>
      <w:r w:rsidR="00B76634">
        <w:t xml:space="preserve">also </w:t>
      </w:r>
      <w:r w:rsidRPr="00417AF7">
        <w:t>can be achieved by using the Design Manager. However, there are some pieces of the schema, such as dates and times, which require that the information is included in an attribute of the HTML tag. Because SharePoint Server 2013 doesn’t provide microdata-specific controls, and including server-side controls in HTML attributes is against XML specification, the only solution is to either develop microdata-specific controls, or use wrapper controls as the one showed in the article on integrating social with public facing websites (</w:t>
      </w:r>
      <w:hyperlink r:id="rId43" w:history="1">
        <w:r w:rsidRPr="00417AF7">
          <w:rPr>
            <w:rStyle w:val="Hyperlink"/>
          </w:rPr>
          <w:t>http://blogs.technet.com/b/tothesharepoint/archive/2013/07/03/integrating-social-media-with-public-facing-websites-in-sharepoint-2013.aspx</w:t>
        </w:r>
      </w:hyperlink>
      <w:r w:rsidRPr="00417AF7">
        <w:t>).</w:t>
      </w:r>
    </w:p>
    <w:p w14:paraId="514224FB" w14:textId="77777777" w:rsidR="009834D3" w:rsidRPr="00417AF7" w:rsidRDefault="009834D3" w:rsidP="009834D3"/>
    <w:p w14:paraId="6E01DE81" w14:textId="5897B122" w:rsidR="009834D3" w:rsidRPr="00417AF7" w:rsidRDefault="009834D3" w:rsidP="009834D3">
      <w:pPr>
        <w:pStyle w:val="Heading2"/>
      </w:pPr>
      <w:bookmarkStart w:id="34" w:name="_Toc370389727"/>
      <w:r w:rsidRPr="00417AF7">
        <w:t>How to include the content authorship information</w:t>
      </w:r>
      <w:bookmarkEnd w:id="34"/>
    </w:p>
    <w:p w14:paraId="3B00CDAD" w14:textId="14498E67" w:rsidR="009834D3" w:rsidRPr="00417AF7" w:rsidRDefault="009834D3" w:rsidP="009834D3">
      <w:r w:rsidRPr="00417AF7">
        <w:t>Although there are quite a few search engines available on the Internet, the biggest market share is divided between Bing and Google. Which one is the most frequently used by your visitors, depends a lot on the market and the audience your website is focusing on. It’s something you should be able to discover by using web analytics tools. If Google is the search engine most frequently used by your visitors, you should consider including authorship information to your webpages.</w:t>
      </w:r>
    </w:p>
    <w:p w14:paraId="17841326" w14:textId="40DF5BDE" w:rsidR="009834D3" w:rsidRPr="00417AF7" w:rsidRDefault="009834D3" w:rsidP="009834D3">
      <w:r w:rsidRPr="00417AF7">
        <w:rPr>
          <w:noProof/>
          <w:lang w:eastAsia="en-US"/>
        </w:rPr>
        <w:drawing>
          <wp:inline distT="0" distB="0" distL="0" distR="0" wp14:anchorId="53D41CED" wp14:editId="0B66A2AB">
            <wp:extent cx="5943600" cy="14789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478915"/>
                    </a:xfrm>
                    <a:prstGeom prst="rect">
                      <a:avLst/>
                    </a:prstGeom>
                  </pic:spPr>
                </pic:pic>
              </a:graphicData>
            </a:graphic>
          </wp:inline>
        </w:drawing>
      </w:r>
    </w:p>
    <w:p w14:paraId="572ED58D" w14:textId="77777777" w:rsidR="009834D3" w:rsidRPr="00417AF7" w:rsidRDefault="009834D3" w:rsidP="009834D3">
      <w:r w:rsidRPr="00417AF7">
        <w:t>By adding authorship information to your website, you get the following advantages:</w:t>
      </w:r>
    </w:p>
    <w:p w14:paraId="5E784597" w14:textId="77777777" w:rsidR="00BD113A" w:rsidRPr="00417AF7" w:rsidRDefault="009834D3" w:rsidP="00BD113A">
      <w:pPr>
        <w:pStyle w:val="ListBullet"/>
      </w:pPr>
      <w:r w:rsidRPr="00417AF7">
        <w:t>A picture is displayed next to the search result. This will make the search result stand out compared to search results that don’t have a picture.</w:t>
      </w:r>
    </w:p>
    <w:p w14:paraId="19D93477" w14:textId="77777777" w:rsidR="00BD113A" w:rsidRPr="00417AF7" w:rsidRDefault="009834D3" w:rsidP="00BD113A">
      <w:pPr>
        <w:pStyle w:val="ListBullet"/>
      </w:pPr>
      <w:r w:rsidRPr="00417AF7">
        <w:t>If your name is well known in your market, the fact that your name is displayed makes it more likely that people will click on the search result.</w:t>
      </w:r>
    </w:p>
    <w:p w14:paraId="2EA583EF" w14:textId="3CBE8762" w:rsidR="009834D3" w:rsidRPr="00417AF7" w:rsidRDefault="009834D3" w:rsidP="00BD113A">
      <w:pPr>
        <w:pStyle w:val="ListBullet"/>
      </w:pPr>
      <w:r w:rsidRPr="00417AF7">
        <w:t>Next to your name, a link to show more results authored by you is displayed. This allows you to expose more of your content.</w:t>
      </w:r>
    </w:p>
    <w:p w14:paraId="7C579C04" w14:textId="77777777" w:rsidR="00BD113A" w:rsidRPr="00417AF7" w:rsidRDefault="00BD113A" w:rsidP="00BD113A">
      <w:pPr>
        <w:pStyle w:val="ListBullet"/>
        <w:numPr>
          <w:ilvl w:val="0"/>
          <w:numId w:val="0"/>
        </w:numPr>
      </w:pPr>
    </w:p>
    <w:p w14:paraId="568B5141" w14:textId="77777777" w:rsidR="00BD113A" w:rsidRPr="00417AF7" w:rsidRDefault="00BD113A" w:rsidP="00BD113A">
      <w:r w:rsidRPr="00417AF7">
        <w:t>Including Google authorship information in your pages is easy and requires the following steps:</w:t>
      </w:r>
    </w:p>
    <w:p w14:paraId="34B66B1E" w14:textId="77777777" w:rsidR="00BD113A" w:rsidRPr="00417AF7" w:rsidRDefault="00BD113A" w:rsidP="00BD113A">
      <w:pPr>
        <w:pStyle w:val="ListBullet2"/>
        <w:numPr>
          <w:ilvl w:val="1"/>
          <w:numId w:val="7"/>
        </w:numPr>
      </w:pPr>
      <w:r w:rsidRPr="00417AF7">
        <w:t>Create a Google+ profile.</w:t>
      </w:r>
    </w:p>
    <w:p w14:paraId="1873676F" w14:textId="07AF448F" w:rsidR="00BD113A" w:rsidRPr="00417AF7" w:rsidRDefault="00BD113A" w:rsidP="00BD113A">
      <w:pPr>
        <w:pStyle w:val="ListBullet2"/>
        <w:numPr>
          <w:ilvl w:val="1"/>
          <w:numId w:val="7"/>
        </w:numPr>
      </w:pPr>
      <w:r w:rsidRPr="00417AF7">
        <w:t>In your Google+ profile, in the Links section</w:t>
      </w:r>
      <w:r w:rsidR="00B76634">
        <w:t>,</w:t>
      </w:r>
      <w:r w:rsidRPr="00417AF7">
        <w:t xml:space="preserve"> specify that you are </w:t>
      </w:r>
      <w:r w:rsidR="00B76634">
        <w:t xml:space="preserve">a </w:t>
      </w:r>
      <w:r w:rsidRPr="00417AF7">
        <w:t>contributor to your website.</w:t>
      </w:r>
    </w:p>
    <w:p w14:paraId="455436F3" w14:textId="69E5C53D" w:rsidR="00BD113A" w:rsidRPr="00417AF7" w:rsidRDefault="00BD113A" w:rsidP="00BD113A">
      <w:pPr>
        <w:pStyle w:val="ListBullet2"/>
        <w:numPr>
          <w:ilvl w:val="1"/>
          <w:numId w:val="7"/>
        </w:numPr>
      </w:pPr>
      <w:r w:rsidRPr="00417AF7">
        <w:t>On your website, in the head section of all pages authored by you, include the rel=”author” link pointing to your Google+ profile, e.g.</w:t>
      </w:r>
    </w:p>
    <w:p w14:paraId="6130A18C" w14:textId="77777777" w:rsidR="00BD113A" w:rsidRPr="00417AF7" w:rsidRDefault="00BD113A" w:rsidP="00BD113A">
      <w:pPr>
        <w:pStyle w:val="ListBullet2"/>
        <w:numPr>
          <w:ilvl w:val="0"/>
          <w:numId w:val="0"/>
        </w:numPr>
        <w:ind w:left="1080"/>
        <w:rPr>
          <w:rFonts w:ascii="Consolas" w:eastAsiaTheme="minorHAnsi" w:hAnsi="Consolas"/>
          <w:noProof w:val="0"/>
          <w:color w:val="auto"/>
          <w:szCs w:val="22"/>
          <w:lang w:eastAsia="en-US"/>
        </w:rPr>
      </w:pPr>
    </w:p>
    <w:p w14:paraId="061E2751" w14:textId="4ACCE4E3" w:rsidR="00BD113A" w:rsidRPr="00417AF7" w:rsidRDefault="00BD113A" w:rsidP="00BD113A">
      <w:pPr>
        <w:rPr>
          <w:rFonts w:ascii="Consolas" w:eastAsiaTheme="minorHAnsi" w:hAnsi="Consolas"/>
          <w:color w:val="auto"/>
          <w:szCs w:val="22"/>
          <w:lang w:eastAsia="en-US"/>
        </w:rPr>
      </w:pPr>
      <w:r w:rsidRPr="00417AF7">
        <w:rPr>
          <w:rFonts w:ascii="Consolas" w:eastAsiaTheme="minorHAnsi" w:hAnsi="Consolas"/>
          <w:color w:val="auto"/>
          <w:szCs w:val="22"/>
          <w:lang w:eastAsia="en-US"/>
        </w:rPr>
        <w:lastRenderedPageBreak/>
        <w:t>&lt;link rel="author" href="https://plus.google.com/123456789/posts" /&gt;</w:t>
      </w:r>
    </w:p>
    <w:p w14:paraId="56EDDB6B" w14:textId="6AC7BC83" w:rsidR="00BD113A" w:rsidRPr="00417AF7" w:rsidRDefault="00BD113A" w:rsidP="00BD113A">
      <w:pPr>
        <w:rPr>
          <w:rFonts w:ascii="Consolas" w:eastAsiaTheme="minorHAnsi" w:hAnsi="Consolas"/>
          <w:color w:val="auto"/>
          <w:szCs w:val="22"/>
          <w:lang w:eastAsia="en-US"/>
        </w:rPr>
      </w:pPr>
      <w:r w:rsidRPr="00417AF7">
        <w:rPr>
          <w:rFonts w:ascii="Consolas" w:eastAsiaTheme="minorHAnsi" w:hAnsi="Consolas"/>
          <w:color w:val="auto"/>
          <w:szCs w:val="22"/>
          <w:lang w:eastAsia="en-US"/>
        </w:rPr>
        <w:t>&lt;!--SPM:&lt;%@Register Tagprefix="Contoso" Namespace="Contoso.SharePoint.Seo.Controls" Assembly="Contoso.SharePoint.Seo, Version=1.0.0.0, Culture=neutral, PublicKeyToken=a285ef6967f781d3"%&gt;--&gt;</w:t>
      </w:r>
      <w:r w:rsidRPr="00417AF7">
        <w:rPr>
          <w:rFonts w:ascii="Consolas" w:eastAsiaTheme="minorHAnsi" w:hAnsi="Consolas"/>
          <w:color w:val="auto"/>
          <w:szCs w:val="22"/>
          <w:lang w:eastAsia="en-US"/>
        </w:rPr>
        <w:br/>
        <w:t>&lt;!--MS:&lt;Contoso:TemplatedControlWrapper runat="server"&gt;--&gt;</w:t>
      </w:r>
      <w:r w:rsidRPr="00417AF7">
        <w:rPr>
          <w:rFonts w:ascii="Consolas" w:eastAsiaTheme="minorHAnsi" w:hAnsi="Consolas"/>
          <w:color w:val="auto"/>
          <w:szCs w:val="22"/>
          <w:lang w:eastAsia="en-US"/>
        </w:rPr>
        <w:br/>
        <w:t>&lt;Control&gt;</w:t>
      </w:r>
      <w:r w:rsidRPr="00417AF7">
        <w:rPr>
          <w:rFonts w:ascii="Consolas" w:eastAsiaTheme="minorHAnsi" w:hAnsi="Consolas"/>
          <w:color w:val="auto"/>
          <w:szCs w:val="22"/>
          <w:lang w:eastAsia="en-US"/>
        </w:rPr>
        <w:br/>
      </w:r>
      <w:r w:rsidRPr="00417AF7">
        <w:rPr>
          <w:rFonts w:ascii="Consolas" w:eastAsiaTheme="minorHAnsi" w:hAnsi="Consolas"/>
          <w:color w:val="auto"/>
          <w:szCs w:val="22"/>
          <w:lang w:eastAsia="en-US"/>
        </w:rPr>
        <w:tab/>
        <w:t>&lt;control type="Microsoft.Office.Server.Search.WebControls.CatalogItemReuseWebPart" assembly="Microsoft.Office.Server.Search, Version=15.0.0.0, Culture=neutral, PublicKeyToken=71e9bce111e9429c" UseSharedDataProvider="True" SelectedPropertiesJson="[&amp;quot;PublishingContactProfileUrlOWSTEXT&amp;quot;]" /&gt;</w:t>
      </w:r>
      <w:r w:rsidRPr="00417AF7">
        <w:rPr>
          <w:rFonts w:ascii="Consolas" w:eastAsiaTheme="minorHAnsi" w:hAnsi="Consolas"/>
          <w:color w:val="auto"/>
          <w:szCs w:val="22"/>
          <w:lang w:eastAsia="en-US"/>
        </w:rPr>
        <w:br/>
        <w:t>&lt;/Control&gt;</w:t>
      </w:r>
      <w:r w:rsidRPr="00417AF7">
        <w:rPr>
          <w:rFonts w:ascii="Consolas" w:eastAsiaTheme="minorHAnsi" w:hAnsi="Consolas"/>
          <w:color w:val="auto"/>
          <w:szCs w:val="22"/>
          <w:lang w:eastAsia="en-US"/>
        </w:rPr>
        <w:br/>
        <w:t>&lt;ContentTemplate&gt;&lt;link rel="author" href="$Value$" /&gt;&lt;/ContentTemplate&gt;</w:t>
      </w:r>
      <w:r w:rsidRPr="00417AF7">
        <w:rPr>
          <w:rFonts w:ascii="Consolas" w:eastAsiaTheme="minorHAnsi" w:hAnsi="Consolas"/>
          <w:color w:val="auto"/>
          <w:szCs w:val="22"/>
          <w:lang w:eastAsia="en-US"/>
        </w:rPr>
        <w:br/>
        <w:t>&lt;!--ME:&lt;/Contoso:TemplatedControlWrapper&gt;--&gt;</w:t>
      </w:r>
    </w:p>
    <w:p w14:paraId="64F36E43" w14:textId="2DDB72DC" w:rsidR="00BD113A" w:rsidRPr="00417AF7" w:rsidRDefault="00BD113A" w:rsidP="00BD113A">
      <w:pPr>
        <w:pStyle w:val="ListParagraph"/>
        <w:numPr>
          <w:ilvl w:val="1"/>
          <w:numId w:val="7"/>
        </w:numPr>
        <w:rPr>
          <w:noProof/>
        </w:rPr>
      </w:pPr>
      <w:r w:rsidRPr="00417AF7">
        <w:rPr>
          <w:noProof/>
        </w:rPr>
        <w:t>Publish your changes and verify them using the Google Structured Data Test Tool (</w:t>
      </w:r>
      <w:hyperlink r:id="rId45" w:history="1">
        <w:r w:rsidRPr="00417AF7">
          <w:rPr>
            <w:rStyle w:val="Hyperlink"/>
          </w:rPr>
          <w:t>http://www.google.com/webmasters/tools/richsnippets</w:t>
        </w:r>
      </w:hyperlink>
      <w:r w:rsidRPr="00417AF7">
        <w:rPr>
          <w:noProof/>
        </w:rPr>
        <w:t>)</w:t>
      </w:r>
      <w:r w:rsidR="00417AF7">
        <w:rPr>
          <w:noProof/>
        </w:rPr>
        <w:t>.</w:t>
      </w:r>
    </w:p>
    <w:p w14:paraId="41694F21" w14:textId="257F39DC" w:rsidR="00BD113A" w:rsidRPr="00417AF7" w:rsidRDefault="00BD113A" w:rsidP="00BD113A">
      <w:pPr>
        <w:rPr>
          <w:noProof/>
        </w:rPr>
      </w:pPr>
      <w:r w:rsidRPr="00417AF7">
        <w:rPr>
          <w:noProof/>
          <w:lang w:eastAsia="en-US"/>
        </w:rPr>
        <w:drawing>
          <wp:inline distT="0" distB="0" distL="0" distR="0" wp14:anchorId="1CDB6AE4" wp14:editId="28A0689F">
            <wp:extent cx="5943600" cy="33077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07715"/>
                    </a:xfrm>
                    <a:prstGeom prst="rect">
                      <a:avLst/>
                    </a:prstGeom>
                  </pic:spPr>
                </pic:pic>
              </a:graphicData>
            </a:graphic>
          </wp:inline>
        </w:drawing>
      </w:r>
    </w:p>
    <w:p w14:paraId="376F56CC" w14:textId="396A09B3" w:rsidR="00BD113A" w:rsidRPr="00417AF7" w:rsidRDefault="00BD113A" w:rsidP="00BD113A">
      <w:pPr>
        <w:rPr>
          <w:noProof/>
        </w:rPr>
      </w:pPr>
      <w:r w:rsidRPr="00417AF7">
        <w:rPr>
          <w:noProof/>
        </w:rPr>
        <w:t>Although this process is relatively easy, the third step can be challenging. From the content management perspective, you want the URL to your profile to be stored centrally and loaded whenever necessary. Depending on how the URLs on your website are structured, this might be a challenging task. SharePoint Server 2013 Search Web Parts are able to display content based on a part of the URL, or query string parameters. If the information that identifies you as the author is not available in the URL, you will need to implement a custom solution such as the free Mavention Related Data (</w:t>
      </w:r>
      <w:hyperlink r:id="rId47" w:history="1">
        <w:r w:rsidRPr="00417AF7">
          <w:rPr>
            <w:rStyle w:val="Hyperlink"/>
          </w:rPr>
          <w:t>http://www.mavention.com/blog/working-with-related-data-in-search-driven-publishing-with-mavention-related-data</w:t>
        </w:r>
      </w:hyperlink>
      <w:r w:rsidRPr="00417AF7">
        <w:rPr>
          <w:noProof/>
        </w:rPr>
        <w:t>). This solution will link your webpages to your author profile that is stored centrally.</w:t>
      </w:r>
    </w:p>
    <w:p w14:paraId="3402FD42" w14:textId="77777777" w:rsidR="00BD113A" w:rsidRPr="00417AF7" w:rsidRDefault="00BD113A" w:rsidP="00BD113A">
      <w:pPr>
        <w:rPr>
          <w:noProof/>
        </w:rPr>
      </w:pPr>
    </w:p>
    <w:p w14:paraId="71BA8FA9" w14:textId="5E7B03D4" w:rsidR="00BD113A" w:rsidRPr="00417AF7" w:rsidRDefault="00BD113A" w:rsidP="00BD113A">
      <w:pPr>
        <w:pStyle w:val="Heading2"/>
        <w:rPr>
          <w:noProof/>
        </w:rPr>
      </w:pPr>
      <w:bookmarkStart w:id="35" w:name="_Toc370389728"/>
      <w:r w:rsidRPr="00417AF7">
        <w:rPr>
          <w:noProof/>
        </w:rPr>
        <w:lastRenderedPageBreak/>
        <w:t>How to configure page redirects</w:t>
      </w:r>
      <w:bookmarkEnd w:id="35"/>
    </w:p>
    <w:p w14:paraId="7DBB4860" w14:textId="77777777" w:rsidR="00BD113A" w:rsidRPr="00417AF7" w:rsidRDefault="00BD113A" w:rsidP="00BD113A">
      <w:r w:rsidRPr="00417AF7">
        <w:t>Websites are constantly changing, and it’s very likely that at some point you will restructure the hierarchy of your website. When you move content to another location in your navigation hierarchy, Internet search engines should be notified of this change so that they can adjust the information in their index to reflect the new locations. Because we don’t control how information is stored in the index of Internet search engines, we cannot have our URLs changed immediately. There are many websites on the Internet, and Internet search engines have limited resources to scan all those websites. It may take a while for the new location to be picked up, so is a good practice to configure a redirect from the old to the new location.</w:t>
      </w:r>
    </w:p>
    <w:p w14:paraId="14D48AA1" w14:textId="0319CA31" w:rsidR="00BD113A" w:rsidRPr="00417AF7" w:rsidRDefault="00BD113A" w:rsidP="00BD113A">
      <w:r w:rsidRPr="00417AF7">
        <w:t>When configuring page redirects, you can choose whether the redirect should be temporary (often referred to as a 302 redirect), or permanent (a 301 redirect). Usually Internet search engines crawlers don’t follow temporary redirects. So, to ensure that search engines follow the content to the new location, you should always use a permanent redirect.</w:t>
      </w:r>
    </w:p>
    <w:p w14:paraId="57B4E537" w14:textId="38D710CA" w:rsidR="00BD113A" w:rsidRPr="00417AF7" w:rsidRDefault="00BD113A" w:rsidP="00BD113A">
      <w:r w:rsidRPr="00417AF7">
        <w:t>Although SharePoint Server 2013 allows you to create redirect pages, they also support only temporary redirects. If you need to create a permanent redirect, you should either do this by using the URL Rewrite module for IIS, as described in a previous section. Alternatively, you can create a custom solution that will allow you to do this through the SharePoint user interface.</w:t>
      </w:r>
    </w:p>
    <w:p w14:paraId="36F41BAA" w14:textId="7CE29F2D" w:rsidR="00BD113A" w:rsidRPr="00417AF7" w:rsidRDefault="00BD113A" w:rsidP="00BD113A">
      <w:pPr>
        <w:pStyle w:val="Heading2"/>
      </w:pPr>
      <w:bookmarkStart w:id="36" w:name="CSWP"/>
      <w:bookmarkStart w:id="37" w:name="_Toc370389729"/>
      <w:bookmarkEnd w:id="36"/>
      <w:r w:rsidRPr="00417AF7">
        <w:t>Content aggregation with Content Search Web Part</w:t>
      </w:r>
      <w:bookmarkEnd w:id="37"/>
    </w:p>
    <w:p w14:paraId="20EDF11F" w14:textId="77777777" w:rsidR="00BD113A" w:rsidRPr="00417AF7" w:rsidRDefault="00BD113A" w:rsidP="00BD113A">
      <w:r w:rsidRPr="00417AF7">
        <w:t xml:space="preserve">When building websites on the SharePoint Server 2013 platform, you will likely use the new </w:t>
      </w:r>
      <w:r w:rsidRPr="00417AF7">
        <w:rPr>
          <w:b/>
        </w:rPr>
        <w:t>Content Search Web Part</w:t>
      </w:r>
      <w:r w:rsidRPr="00417AF7">
        <w:t xml:space="preserve"> (CSWP). This Web Part allows you to build dynamic content aggregations which supersedes what you can do with the Content Query Web Part.</w:t>
      </w:r>
    </w:p>
    <w:p w14:paraId="6347EBF4" w14:textId="77777777" w:rsidR="00BD113A" w:rsidRPr="00417AF7" w:rsidRDefault="00BD113A" w:rsidP="00BD113A">
      <w:r w:rsidRPr="00417AF7">
        <w:t>By default, the CSWP uses client-side rendering. From an SEO perspective, this may sound challenging since Internet search engine crawlers have limited support for JavaScript. Luckily, the Content Search Web Part can detect when a page is requested by a search bot. When a page is requested by a search bot, the Web Part will automatically switch to server-side rendering. However, for this switch to offer the desired results, there are a few things that you need to take into account.</w:t>
      </w:r>
    </w:p>
    <w:p w14:paraId="5933EA99" w14:textId="77777777" w:rsidR="00BD113A" w:rsidRPr="00417AF7" w:rsidRDefault="00BD113A" w:rsidP="00BD113A">
      <w:r w:rsidRPr="00417AF7">
        <w:t>First, when building custom Display Templates for the Content Search Web Part, you need to create the JavaScript version for client-side rendering, as well as the XSL version for server-side rendering. It may seem tempting at first to just use the standard ServerRenderTemplate.xsl template, just as the standard Display Templates do. However, the consequence of this is that your content will be rendered using a non-semantic HTML markup. This will very likely lead to lower page rank of your pages. The best practice, from a SEO perspective, is therefore to create a XSL template that will produce the exact same semantic and optimized HTML markup (including microdata if applicable) that is used when rendering content to visitors. While it doubles the work you have to do, it increases your websites SEO.</w:t>
      </w:r>
    </w:p>
    <w:p w14:paraId="0FA65401" w14:textId="7546D6D4" w:rsidR="00BD113A" w:rsidRPr="00417AF7" w:rsidRDefault="00BD113A" w:rsidP="00BD113A">
      <w:r w:rsidRPr="00417AF7">
        <w:t xml:space="preserve">Next, after you </w:t>
      </w:r>
      <w:r w:rsidR="007B6872">
        <w:t xml:space="preserve">have </w:t>
      </w:r>
      <w:r w:rsidRPr="00417AF7">
        <w:t xml:space="preserve">created the XSL alternative, you should link it to your Display Template. You can do this by using the </w:t>
      </w:r>
      <w:r w:rsidRPr="00417AF7">
        <w:rPr>
          <w:b/>
        </w:rPr>
        <w:t>Crawler XSL File</w:t>
      </w:r>
      <w:r w:rsidRPr="00417AF7">
        <w:t xml:space="preserve"> property of the Display Template.</w:t>
      </w:r>
    </w:p>
    <w:p w14:paraId="28506987" w14:textId="2FED3982" w:rsidR="00BD113A" w:rsidRPr="00417AF7" w:rsidRDefault="00BD113A" w:rsidP="00BD113A">
      <w:r w:rsidRPr="00417AF7">
        <w:rPr>
          <w:noProof/>
          <w:lang w:eastAsia="en-US"/>
        </w:rPr>
        <w:lastRenderedPageBreak/>
        <w:drawing>
          <wp:inline distT="0" distB="0" distL="0" distR="0" wp14:anchorId="3AC4056C" wp14:editId="0D10C7DF">
            <wp:extent cx="5943600" cy="1894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94205"/>
                    </a:xfrm>
                    <a:prstGeom prst="rect">
                      <a:avLst/>
                    </a:prstGeom>
                  </pic:spPr>
                </pic:pic>
              </a:graphicData>
            </a:graphic>
          </wp:inline>
        </w:drawing>
      </w:r>
    </w:p>
    <w:p w14:paraId="421934B3" w14:textId="77A84368" w:rsidR="00BD113A" w:rsidRPr="00417AF7" w:rsidRDefault="00BD113A" w:rsidP="00BD113A">
      <w:r w:rsidRPr="00417AF7">
        <w:t xml:space="preserve">If you want to test how your content is rendered to Internet search engine crawlers, simply append </w:t>
      </w:r>
      <w:r w:rsidRPr="00417AF7">
        <w:rPr>
          <w:b/>
        </w:rPr>
        <w:t>?RenderOnServer=true</w:t>
      </w:r>
      <w:r w:rsidRPr="00417AF7">
        <w:t xml:space="preserve"> to the URL of your page. Alternatively, you can use a tool such as the User-Agent Switcher plugin for Firefox, and set the User-Agent string to </w:t>
      </w:r>
      <w:r w:rsidRPr="00417AF7">
        <w:rPr>
          <w:b/>
        </w:rPr>
        <w:t>Mozilla/4.0 (compatible; MSIE 4.01; Windows NT; MS Search 6.0 Robot)</w:t>
      </w:r>
      <w:r w:rsidRPr="00417AF7">
        <w:t>.</w:t>
      </w:r>
    </w:p>
    <w:p w14:paraId="0D2EE92A" w14:textId="77777777" w:rsidR="00BD113A" w:rsidRPr="00417AF7" w:rsidRDefault="00BD113A" w:rsidP="00BD113A"/>
    <w:p w14:paraId="5BB3B7D0" w14:textId="189F9250" w:rsidR="00BD113A" w:rsidRPr="00417AF7" w:rsidRDefault="00BD113A" w:rsidP="00BD113A">
      <w:pPr>
        <w:pStyle w:val="Heading1"/>
      </w:pPr>
      <w:bookmarkStart w:id="38" w:name="_Toc370389730"/>
      <w:r w:rsidRPr="00417AF7">
        <w:t>summary</w:t>
      </w:r>
      <w:bookmarkEnd w:id="38"/>
    </w:p>
    <w:p w14:paraId="426978C2" w14:textId="76250395" w:rsidR="00232FBF" w:rsidRPr="00417AF7" w:rsidRDefault="00BD113A" w:rsidP="006D65DC">
      <w:r w:rsidRPr="00417AF7">
        <w:t>When building websites, having them being found by Internet search engines determines how successful they are. By using a number of optimization techniques, you can improve how the content of your website is discovered and indexed by Internet search engines. SharePoint Server 2013 offers a number of features to help you optimize your website for Internet search engines. This article has introduced these features, and used examples to show how you can apply them to your website. Additionally, the article has discussed common SEO-related challenges, explained how they impact your website, and used examples to show how you can overcome these common challenges.</w:t>
      </w:r>
      <w:sdt>
        <w:sdtPr>
          <w:alias w:val="First Document Heading"/>
          <w:tag w:val="First Heading"/>
          <w:id w:val="-1350090436"/>
          <w:lock w:val="sdtLocked"/>
          <w:showingPlcHdr/>
          <w:text/>
        </w:sdtPr>
        <w:sdtEndPr/>
        <w:sdtContent>
          <w:r w:rsidR="006D65DC" w:rsidRPr="00417AF7">
            <w:t xml:space="preserve">     </w:t>
          </w:r>
        </w:sdtContent>
      </w:sdt>
      <w:bookmarkEnd w:id="1"/>
      <w:bookmarkEnd w:id="2"/>
    </w:p>
    <w:p w14:paraId="634A806B" w14:textId="77777777" w:rsidR="00577B52" w:rsidRPr="00417AF7" w:rsidRDefault="00577B52" w:rsidP="004E05A1">
      <w:pPr>
        <w:pStyle w:val="TableIntroduction"/>
      </w:pPr>
    </w:p>
    <w:p w14:paraId="3C2D6FD3" w14:textId="77777777" w:rsidR="00385487" w:rsidRPr="00417AF7" w:rsidRDefault="00385487" w:rsidP="004E05A1">
      <w:pPr>
        <w:pStyle w:val="TableIntroduction"/>
      </w:pPr>
    </w:p>
    <w:p w14:paraId="3627BB28" w14:textId="77777777" w:rsidR="00385487" w:rsidRPr="00417AF7" w:rsidRDefault="00385487" w:rsidP="004E05A1">
      <w:pPr>
        <w:pStyle w:val="TableIntroduction"/>
      </w:pPr>
    </w:p>
    <w:p w14:paraId="2D43CEA4" w14:textId="77777777" w:rsidR="002E0169" w:rsidRPr="00417AF7" w:rsidRDefault="002E0169" w:rsidP="00771C41"/>
    <w:p w14:paraId="1D5B2CA4" w14:textId="77777777" w:rsidR="002E0169" w:rsidRPr="00417AF7" w:rsidRDefault="002E0169" w:rsidP="00771C41"/>
    <w:p w14:paraId="4DCC58DC" w14:textId="77777777" w:rsidR="002E0169" w:rsidRPr="00417AF7" w:rsidRDefault="002E0169" w:rsidP="00771C41"/>
    <w:p w14:paraId="3379BC20" w14:textId="77777777" w:rsidR="002E0169" w:rsidRPr="00417AF7" w:rsidRDefault="002E0169" w:rsidP="00771C41"/>
    <w:p w14:paraId="6032E70C" w14:textId="77777777" w:rsidR="002E0169" w:rsidRPr="00417AF7" w:rsidRDefault="002E0169" w:rsidP="00771C41"/>
    <w:p w14:paraId="1BD6A5E2" w14:textId="77777777" w:rsidR="002E0169" w:rsidRPr="00417AF7" w:rsidRDefault="002E0169" w:rsidP="00771C41"/>
    <w:p w14:paraId="14A67F82" w14:textId="77777777" w:rsidR="002E0169" w:rsidRPr="00417AF7" w:rsidRDefault="002E0169" w:rsidP="00771C41"/>
    <w:p w14:paraId="52765EBD" w14:textId="341425AA" w:rsidR="002E0169" w:rsidRPr="00417AF7" w:rsidRDefault="00B65A80" w:rsidP="00771C41">
      <w:sdt>
        <w:sdtPr>
          <w:rPr>
            <w:color w:val="auto"/>
          </w:rPr>
          <w:alias w:val="First Document Heading"/>
          <w:tag w:val="First Heading"/>
          <w:id w:val="-1591068943"/>
          <w:text/>
        </w:sdtPr>
        <w:sdtEndPr/>
        <w:sdtContent>
          <w:r w:rsidR="00615DC1" w:rsidRPr="00615DC1">
            <w:rPr>
              <w:color w:val="auto"/>
            </w:rPr>
            <w:t xml:space="preserve">     </w:t>
          </w:r>
        </w:sdtContent>
      </w:sdt>
    </w:p>
    <w:p w14:paraId="221D6190" w14:textId="77777777" w:rsidR="00385487" w:rsidRPr="00417AF7" w:rsidRDefault="00385487" w:rsidP="00385487"/>
    <w:p w14:paraId="5C34902D" w14:textId="77777777" w:rsidR="00AC0CE6" w:rsidRPr="00417AF7" w:rsidRDefault="00AC0CE6" w:rsidP="00385487"/>
    <w:p w14:paraId="678BF765" w14:textId="77777777" w:rsidR="002E0169" w:rsidRPr="00417AF7" w:rsidRDefault="002E0169" w:rsidP="00D11789">
      <w:pPr>
        <w:rPr>
          <w:rStyle w:val="Emphasis"/>
        </w:rPr>
      </w:pPr>
    </w:p>
    <w:p w14:paraId="7F9ED0DA" w14:textId="77777777" w:rsidR="002E0169" w:rsidRPr="00417AF7" w:rsidRDefault="002E0169" w:rsidP="00D11789">
      <w:pPr>
        <w:rPr>
          <w:rStyle w:val="Emphasis"/>
        </w:rPr>
      </w:pPr>
    </w:p>
    <w:p w14:paraId="0ABF425F" w14:textId="77777777" w:rsidR="002E0169" w:rsidRPr="00417AF7" w:rsidRDefault="002E0169" w:rsidP="00D11789">
      <w:pPr>
        <w:rPr>
          <w:rStyle w:val="Emphasis"/>
        </w:rPr>
      </w:pPr>
    </w:p>
    <w:p w14:paraId="6661DDB2" w14:textId="77777777" w:rsidR="002E0169" w:rsidRPr="00417AF7" w:rsidRDefault="002E0169" w:rsidP="00D11789">
      <w:pPr>
        <w:rPr>
          <w:rStyle w:val="Emphasis"/>
        </w:rPr>
      </w:pPr>
    </w:p>
    <w:p w14:paraId="5382F5CA" w14:textId="77777777" w:rsidR="002E0169" w:rsidRPr="00417AF7" w:rsidRDefault="002E0169" w:rsidP="00D11789">
      <w:pPr>
        <w:rPr>
          <w:rStyle w:val="Emphasis"/>
        </w:rPr>
      </w:pPr>
    </w:p>
    <w:p w14:paraId="621C3773" w14:textId="39258C75" w:rsidR="002E0169" w:rsidRPr="00417AF7" w:rsidRDefault="002E0169" w:rsidP="00D11789">
      <w:pPr>
        <w:rPr>
          <w:rStyle w:val="Emphasis"/>
        </w:rPr>
      </w:pPr>
    </w:p>
    <w:p w14:paraId="6F881449" w14:textId="77777777" w:rsidR="002E0169" w:rsidRPr="00417AF7" w:rsidRDefault="002E0169" w:rsidP="00D11789">
      <w:pPr>
        <w:rPr>
          <w:rStyle w:val="Emphasis"/>
        </w:rPr>
      </w:pPr>
    </w:p>
    <w:p w14:paraId="527F28BC" w14:textId="77777777" w:rsidR="002E0169" w:rsidRPr="00417AF7" w:rsidRDefault="002E0169" w:rsidP="00D11789">
      <w:pPr>
        <w:rPr>
          <w:rStyle w:val="Emphasis"/>
        </w:rPr>
      </w:pPr>
    </w:p>
    <w:p w14:paraId="734A83A5" w14:textId="77777777" w:rsidR="002E0169" w:rsidRPr="00417AF7" w:rsidRDefault="002E0169" w:rsidP="00D11789">
      <w:pPr>
        <w:rPr>
          <w:rStyle w:val="Emphasis"/>
        </w:rPr>
      </w:pPr>
    </w:p>
    <w:p w14:paraId="0CA9387F" w14:textId="77777777" w:rsidR="007E77FA" w:rsidRPr="00417AF7" w:rsidRDefault="007E77FA" w:rsidP="000E3B8E">
      <w:pPr>
        <w:rPr>
          <w:rStyle w:val="Emphasis"/>
          <w:i w:val="0"/>
        </w:rPr>
      </w:pPr>
    </w:p>
    <w:p w14:paraId="52E914CF" w14:textId="77777777" w:rsidR="00293A3D" w:rsidRPr="00417AF7" w:rsidRDefault="00293A3D" w:rsidP="00293A3D">
      <w:pPr>
        <w:pStyle w:val="Heading3"/>
      </w:pPr>
    </w:p>
    <w:p w14:paraId="52D03DA3" w14:textId="77777777" w:rsidR="00A80F07" w:rsidRPr="00417AF7" w:rsidRDefault="00A80F07" w:rsidP="006A12B8">
      <w:r w:rsidRPr="00417AF7">
        <w:fldChar w:fldCharType="begin"/>
      </w:r>
      <w:r w:rsidRPr="00417AF7">
        <w:instrText xml:space="preserve"> REF _Ref339972848 \h </w:instrText>
      </w:r>
      <w:r w:rsidRPr="00417AF7">
        <w:fldChar w:fldCharType="separate"/>
      </w:r>
      <w:sdt>
        <w:sdtPr>
          <w:alias w:val="First Document Heading"/>
          <w:tag w:val="First Heading"/>
          <w:id w:val="39872180"/>
          <w:lock w:val="sdtLocked"/>
          <w:showingPlcHdr/>
          <w:text/>
        </w:sdtPr>
        <w:sdtEndPr/>
        <w:sdtContent>
          <w:r w:rsidR="00CC53DC" w:rsidRPr="00417AF7">
            <w:t xml:space="preserve">     </w:t>
          </w:r>
        </w:sdtContent>
      </w:sdt>
      <w:r w:rsidRPr="00417AF7">
        <w:fldChar w:fldCharType="end"/>
      </w:r>
    </w:p>
    <w:p w14:paraId="19D97A66" w14:textId="77777777" w:rsidR="00243181" w:rsidRPr="00417AF7" w:rsidRDefault="00243181" w:rsidP="00243181"/>
    <w:p w14:paraId="473948E9" w14:textId="77777777" w:rsidR="00F81A0B" w:rsidRPr="00417AF7" w:rsidRDefault="00F81A0B" w:rsidP="002C6047"/>
    <w:p w14:paraId="7BAEF2C6" w14:textId="77777777" w:rsidR="00F81A0B" w:rsidRPr="00417AF7" w:rsidRDefault="00F81A0B" w:rsidP="002C6047"/>
    <w:p w14:paraId="01A497DC" w14:textId="77777777" w:rsidR="00C34D9B" w:rsidRPr="00417AF7" w:rsidRDefault="00C34D9B" w:rsidP="00ED15EE">
      <w:pPr>
        <w:rPr>
          <w:rStyle w:val="Emphasis"/>
        </w:rPr>
      </w:pPr>
    </w:p>
    <w:sectPr w:rsidR="00C34D9B" w:rsidRPr="00417AF7">
      <w:footerReference w:type="default" r:id="rId49"/>
      <w:pgSz w:w="12240" w:h="15840" w:code="1"/>
      <w:pgMar w:top="1440" w:right="720" w:bottom="1440" w:left="720" w:header="144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8A0BD3" w14:textId="77777777" w:rsidR="00B65A80" w:rsidRDefault="00B65A80">
      <w:pPr>
        <w:spacing w:after="0" w:line="240" w:lineRule="auto"/>
      </w:pPr>
      <w:r>
        <w:separator/>
      </w:r>
    </w:p>
  </w:endnote>
  <w:endnote w:type="continuationSeparator" w:id="0">
    <w:p w14:paraId="4FB2F8CA" w14:textId="77777777" w:rsidR="00B65A80" w:rsidRDefault="00B65A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Segoe Pro">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Light1"/>
      <w:tblW w:w="10440" w:type="dxa"/>
      <w:tblLayout w:type="fixed"/>
      <w:tblLook w:val="04A0" w:firstRow="1" w:lastRow="0" w:firstColumn="1" w:lastColumn="0" w:noHBand="0" w:noVBand="1"/>
    </w:tblPr>
    <w:tblGrid>
      <w:gridCol w:w="7740"/>
      <w:gridCol w:w="2700"/>
    </w:tblGrid>
    <w:tr w:rsidR="00DD0861" w14:paraId="29F3AC2E" w14:textId="77777777" w:rsidTr="00693EBF">
      <w:trPr>
        <w:cnfStyle w:val="100000000000" w:firstRow="1" w:lastRow="0" w:firstColumn="0" w:lastColumn="0" w:oddVBand="0" w:evenVBand="0" w:oddHBand="0" w:evenHBand="0" w:firstRowFirstColumn="0" w:firstRowLastColumn="0" w:lastRowFirstColumn="0" w:lastRowLastColumn="0"/>
      </w:trPr>
      <w:tc>
        <w:tcPr>
          <w:tcW w:w="7740" w:type="dxa"/>
          <w:vAlign w:val="center"/>
        </w:tcPr>
        <w:p w14:paraId="767AC8A6" w14:textId="6E16930A" w:rsidR="00DD0861" w:rsidRPr="007604DF" w:rsidRDefault="00DD0861" w:rsidP="007604DF">
          <w:pPr>
            <w:pStyle w:val="Footer"/>
          </w:pPr>
          <w:r w:rsidRPr="007604DF">
            <w:t>© 201</w:t>
          </w:r>
          <w:r w:rsidR="00150571">
            <w:t>4</w:t>
          </w:r>
          <w:r w:rsidRPr="007604DF">
            <w:t xml:space="preserve"> MICROSOFT CORPORATION. ALL RIGHTS RESERVED. </w:t>
          </w:r>
        </w:p>
        <w:p w14:paraId="5F706D88" w14:textId="77777777" w:rsidR="00DD0861" w:rsidRPr="000A0397" w:rsidRDefault="00DD0861" w:rsidP="007604DF">
          <w:pPr>
            <w:pStyle w:val="Footer"/>
            <w:rPr>
              <w:rFonts w:ascii="Segoe Pro" w:hAnsi="Segoe Pro"/>
              <w:noProof/>
              <w:lang w:eastAsia="en-US"/>
            </w:rPr>
          </w:pPr>
          <w:r w:rsidRPr="007604DF">
            <w:t>CONFIDENTIAL. DISTRIBUTION ONLY TO PARTNERS UNDER NONDISCLOSURE. MICROSOFT MAKES NO WARRANTIES, EXPRESS OR IMPLIED.</w:t>
          </w:r>
        </w:p>
      </w:tc>
      <w:tc>
        <w:tcPr>
          <w:tcW w:w="2700" w:type="dxa"/>
        </w:tcPr>
        <w:p w14:paraId="7726E387" w14:textId="77777777" w:rsidR="00DD0861" w:rsidRPr="007604DF" w:rsidRDefault="00DD0861" w:rsidP="007604DF">
          <w:pPr>
            <w:pStyle w:val="Footer"/>
            <w:jc w:val="right"/>
          </w:pPr>
          <w:r w:rsidRPr="007604DF">
            <w:rPr>
              <w:noProof/>
              <w:lang w:eastAsia="en-US"/>
            </w:rPr>
            <w:drawing>
              <wp:inline distT="0" distB="0" distL="0" distR="0" wp14:anchorId="7495B64E" wp14:editId="2E7FBEA8">
                <wp:extent cx="1296670" cy="395605"/>
                <wp:effectExtent l="0" t="0" r="0" b="0"/>
                <wp:docPr id="28" name="Picture 28" descr="C:\Users\v-mavore\Desktop\MSFT LOGO\Gray Text\microsoft_logo_136x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mavore\Desktop\MSFT LOGO\Gray Text\microsoft_logo_136x42.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6670" cy="395605"/>
                        </a:xfrm>
                        <a:prstGeom prst="rect">
                          <a:avLst/>
                        </a:prstGeom>
                        <a:noFill/>
                        <a:ln>
                          <a:noFill/>
                        </a:ln>
                      </pic:spPr>
                    </pic:pic>
                  </a:graphicData>
                </a:graphic>
              </wp:inline>
            </w:drawing>
          </w:r>
        </w:p>
      </w:tc>
    </w:tr>
  </w:tbl>
  <w:p w14:paraId="04211730" w14:textId="77777777" w:rsidR="00DD0861" w:rsidRPr="00967998" w:rsidRDefault="00DD0861" w:rsidP="00967998">
    <w:pP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Light1"/>
      <w:tblW w:w="10440" w:type="dxa"/>
      <w:tblLayout w:type="fixed"/>
      <w:tblLook w:val="04A0" w:firstRow="1" w:lastRow="0" w:firstColumn="1" w:lastColumn="0" w:noHBand="0" w:noVBand="1"/>
    </w:tblPr>
    <w:tblGrid>
      <w:gridCol w:w="7740"/>
      <w:gridCol w:w="2700"/>
    </w:tblGrid>
    <w:tr w:rsidR="00DD0861" w14:paraId="685A6A02" w14:textId="77777777" w:rsidTr="00693EBF">
      <w:trPr>
        <w:cnfStyle w:val="100000000000" w:firstRow="1" w:lastRow="0" w:firstColumn="0" w:lastColumn="0" w:oddVBand="0" w:evenVBand="0" w:oddHBand="0" w:evenHBand="0" w:firstRowFirstColumn="0" w:firstRowLastColumn="0" w:lastRowFirstColumn="0" w:lastRowLastColumn="0"/>
      </w:trPr>
      <w:tc>
        <w:tcPr>
          <w:tcW w:w="7740" w:type="dxa"/>
          <w:vAlign w:val="center"/>
        </w:tcPr>
        <w:p w14:paraId="7596C0A4" w14:textId="5DC9AF6E" w:rsidR="00DD0861" w:rsidRPr="00084945" w:rsidRDefault="00DD0861" w:rsidP="008E5D70">
          <w:pPr>
            <w:pStyle w:val="Footer"/>
          </w:pPr>
          <w:r w:rsidRPr="00084945">
            <w:t>© 201</w:t>
          </w:r>
          <w:r w:rsidR="00150571">
            <w:t>4</w:t>
          </w:r>
          <w:r w:rsidRPr="00084945">
            <w:t xml:space="preserve"> MICROSOFT CORPORATION. ALL RIGHTS RESERVED.</w:t>
          </w:r>
        </w:p>
        <w:p w14:paraId="336959B3" w14:textId="77777777" w:rsidR="00DD0861" w:rsidRPr="00084945" w:rsidRDefault="00DD0861" w:rsidP="008E5D70">
          <w:pPr>
            <w:pStyle w:val="Footer"/>
          </w:pPr>
          <w:r w:rsidRPr="00084945">
            <w:t>CONFIDENTIAL. DISTRIBUTION ONLY TO PARTNERS UNDER NONDISCLOSURE. MICROSOFT MAKES NO WARRANTIES, EXPRESS OR IMPLIED.</w:t>
          </w:r>
        </w:p>
      </w:tc>
      <w:tc>
        <w:tcPr>
          <w:tcW w:w="2700" w:type="dxa"/>
          <w:vAlign w:val="center"/>
        </w:tcPr>
        <w:p w14:paraId="6BA30742" w14:textId="77777777" w:rsidR="00DD0861" w:rsidRPr="00356DF2" w:rsidRDefault="00DD0861" w:rsidP="00356DF2">
          <w:pPr>
            <w:pStyle w:val="Footer"/>
            <w:jc w:val="right"/>
          </w:pPr>
          <w:r w:rsidRPr="00356DF2">
            <w:rPr>
              <w:noProof/>
              <w:lang w:eastAsia="en-US"/>
            </w:rPr>
            <w:drawing>
              <wp:inline distT="0" distB="0" distL="0" distR="0" wp14:anchorId="3610C3B4" wp14:editId="3C309F37">
                <wp:extent cx="1296670" cy="395605"/>
                <wp:effectExtent l="0" t="0" r="0" b="0"/>
                <wp:docPr id="30" name="MS Logo" descr="C:\Users\v-mavore\Desktop\MSFT LOGO\Gray Text\microsoft_logo_136x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mavore\Desktop\MSFT LOGO\Gray Text\microsoft_logo_136x42.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6670" cy="395605"/>
                        </a:xfrm>
                        <a:prstGeom prst="rect">
                          <a:avLst/>
                        </a:prstGeom>
                        <a:noFill/>
                        <a:ln>
                          <a:noFill/>
                        </a:ln>
                      </pic:spPr>
                    </pic:pic>
                  </a:graphicData>
                </a:graphic>
              </wp:inline>
            </w:drawing>
          </w:r>
        </w:p>
      </w:tc>
    </w:tr>
  </w:tbl>
  <w:p w14:paraId="6FA1B274" w14:textId="77777777" w:rsidR="00DD0861" w:rsidRPr="000A0397" w:rsidRDefault="00DD0861" w:rsidP="000A0397">
    <w:pPr>
      <w:pStyle w:val="Footer"/>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D2492" w14:textId="77777777" w:rsidR="00DD0861" w:rsidRDefault="00DD08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C1189" w14:textId="77777777" w:rsidR="00DD0861" w:rsidRDefault="00DD08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B4FF9E" w14:textId="77777777" w:rsidR="00B65A80" w:rsidRDefault="00B65A80">
      <w:pPr>
        <w:spacing w:after="0" w:line="240" w:lineRule="auto"/>
      </w:pPr>
      <w:r>
        <w:separator/>
      </w:r>
    </w:p>
  </w:footnote>
  <w:footnote w:type="continuationSeparator" w:id="0">
    <w:p w14:paraId="3845E908" w14:textId="77777777" w:rsidR="00B65A80" w:rsidRDefault="00B65A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B6D60" w14:textId="77777777" w:rsidR="00DD0861" w:rsidRDefault="00DD0861">
    <w:pPr>
      <w:pStyle w:val="Header"/>
    </w:pPr>
    <w:r>
      <w:rPr>
        <w:noProof/>
        <w:lang w:eastAsia="en-US"/>
      </w:rPr>
      <mc:AlternateContent>
        <mc:Choice Requires="wps">
          <w:drawing>
            <wp:anchor distT="0" distB="0" distL="114300" distR="91440" simplePos="0" relativeHeight="251676672" behindDoc="0" locked="0" layoutInCell="1" allowOverlap="1" wp14:anchorId="33938414" wp14:editId="3D3EC1B7">
              <wp:simplePos x="0" y="0"/>
              <wp:positionH relativeFrom="rightMargin">
                <wp:posOffset>-209671</wp:posOffset>
              </wp:positionH>
              <wp:positionV relativeFrom="page">
                <wp:posOffset>91440</wp:posOffset>
              </wp:positionV>
              <wp:extent cx="347472" cy="283464"/>
              <wp:effectExtent l="0" t="0" r="0" b="2540"/>
              <wp:wrapNone/>
              <wp:docPr id="3" name="Page Number" descr="&quot;&quot;" title="Page Number"/>
              <wp:cNvGraphicFramePr/>
              <a:graphic xmlns:a="http://schemas.openxmlformats.org/drawingml/2006/main">
                <a:graphicData uri="http://schemas.microsoft.com/office/word/2010/wordprocessingShape">
                  <wps:wsp>
                    <wps:cNvSpPr/>
                    <wps:spPr>
                      <a:xfrm>
                        <a:off x="0" y="0"/>
                        <a:ext cx="347472" cy="2834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CE7660" w14:textId="5EF25ACB" w:rsidR="00DD0861" w:rsidRPr="0049095D" w:rsidRDefault="00DD0861">
                          <w:pPr>
                            <w:pStyle w:val="PageNumbers"/>
                            <w:spacing w:before="0" w:after="120" w:line="240" w:lineRule="auto"/>
                            <w:rPr>
                              <w:rFonts w:cstheme="minorHAnsi"/>
                            </w:rPr>
                          </w:pPr>
                          <w:r w:rsidRPr="0049095D">
                            <w:rPr>
                              <w:rFonts w:cstheme="minorHAnsi"/>
                            </w:rPr>
                            <w:fldChar w:fldCharType="begin"/>
                          </w:r>
                          <w:r w:rsidRPr="0049095D">
                            <w:rPr>
                              <w:rFonts w:cstheme="minorHAnsi"/>
                            </w:rPr>
                            <w:instrText xml:space="preserve"> PAGE   \* MERGEFORMAT </w:instrText>
                          </w:r>
                          <w:r w:rsidRPr="0049095D">
                            <w:rPr>
                              <w:rFonts w:cstheme="minorHAnsi"/>
                            </w:rPr>
                            <w:fldChar w:fldCharType="separate"/>
                          </w:r>
                          <w:r w:rsidR="007245A9">
                            <w:rPr>
                              <w:rFonts w:cstheme="minorHAnsi"/>
                              <w:noProof/>
                            </w:rPr>
                            <w:t>16</w:t>
                          </w:r>
                          <w:r w:rsidRPr="0049095D">
                            <w:rPr>
                              <w:rFonts w:cstheme="minorHAnsi"/>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38414" id="Page Number" o:spid="_x0000_s1026" alt="Title: Page Number - Description: &quot;&quot;" style="position:absolute;margin-left:-16.5pt;margin-top:7.2pt;width:27.35pt;height:22.3pt;z-index:251676672;visibility:visible;mso-wrap-style:square;mso-width-percent:0;mso-height-percent:0;mso-wrap-distance-left:9pt;mso-wrap-distance-top:0;mso-wrap-distance-right:7.2pt;mso-wrap-distance-bottom:0;mso-position-horizontal:absolute;mso-position-horizontal-relative:right-margin-area;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" filled="f" stroked="f" strokeweight="2pt">
              <v:textbox>
                <w:txbxContent>
                  <w:p w14:paraId="6FCE7660" w14:textId="5EF25ACB" w:rsidR="00DD0861" w:rsidRPr="0049095D" w:rsidRDefault="00DD0861">
                    <w:pPr>
                      <w:pStyle w:val="PageNumbers"/>
                      <w:spacing w:before="0" w:after="120" w:line="240" w:lineRule="auto"/>
                      <w:rPr>
                        <w:rFonts w:cstheme="minorHAnsi"/>
                      </w:rPr>
                    </w:pPr>
                    <w:r w:rsidRPr="0049095D">
                      <w:rPr>
                        <w:rFonts w:cstheme="minorHAnsi"/>
                      </w:rPr>
                      <w:fldChar w:fldCharType="begin"/>
                    </w:r>
                    <w:r w:rsidRPr="0049095D">
                      <w:rPr>
                        <w:rFonts w:cstheme="minorHAnsi"/>
                      </w:rPr>
                      <w:instrText xml:space="preserve"> PAGE   \* MERGEFORMAT </w:instrText>
                    </w:r>
                    <w:r w:rsidRPr="0049095D">
                      <w:rPr>
                        <w:rFonts w:cstheme="minorHAnsi"/>
                      </w:rPr>
                      <w:fldChar w:fldCharType="separate"/>
                    </w:r>
                    <w:r w:rsidR="007245A9">
                      <w:rPr>
                        <w:rFonts w:cstheme="minorHAnsi"/>
                        <w:noProof/>
                      </w:rPr>
                      <w:t>16</w:t>
                    </w:r>
                    <w:r w:rsidRPr="0049095D">
                      <w:rPr>
                        <w:rFonts w:cstheme="minorHAnsi"/>
                      </w:rPr>
                      <w:fldChar w:fldCharType="end"/>
                    </w:r>
                  </w:p>
                </w:txbxContent>
              </v:textbox>
              <w10:wrap anchorx="margin" anchory="page"/>
            </v:rect>
          </w:pict>
        </mc:Fallback>
      </mc:AlternateContent>
    </w:r>
    <w:r>
      <w:rPr>
        <w:noProof/>
        <w:lang w:eastAsia="en-US"/>
      </w:rPr>
      <mc:AlternateContent>
        <mc:Choice Requires="wps">
          <w:drawing>
            <wp:anchor distT="0" distB="91440" distL="114300" distR="114300" simplePos="0" relativeHeight="251658240" behindDoc="0" locked="0" layoutInCell="1" allowOverlap="1" wp14:anchorId="2B9A6A24" wp14:editId="5DE6A6B1">
              <wp:simplePos x="0" y="0"/>
              <wp:positionH relativeFrom="page">
                <wp:posOffset>0</wp:posOffset>
              </wp:positionH>
              <wp:positionV relativeFrom="page">
                <wp:posOffset>0</wp:posOffset>
              </wp:positionV>
              <wp:extent cx="67464432" cy="457200"/>
              <wp:effectExtent l="0" t="0" r="0" b="0"/>
              <wp:wrapTopAndBottom/>
              <wp:docPr id="2" name="Page Header" descr="&quot;&quot;" title="Header rectangle"/>
              <wp:cNvGraphicFramePr/>
              <a:graphic xmlns:a="http://schemas.openxmlformats.org/drawingml/2006/main">
                <a:graphicData uri="http://schemas.microsoft.com/office/word/2010/wordprocessingShape">
                  <wps:wsp>
                    <wps:cNvSpPr/>
                    <wps:spPr>
                      <a:xfrm>
                        <a:off x="0" y="0"/>
                        <a:ext cx="67464432" cy="457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418F2C1D" id="Page Header" o:spid="_x0000_s1026" alt="Title: Header rectangle - Description: &quot;&quot;" style="position:absolute;margin-left:0;margin-top:0;width:5312.15pt;height:36pt;z-index:251658240;visibility:visible;mso-wrap-style:square;mso-width-percent:0;mso-height-percent:0;mso-wrap-distance-left:9pt;mso-wrap-distance-top:0;mso-wrap-distance-right:9pt;mso-wrap-distance-bottom:7.2pt;mso-position-horizontal:absolute;mso-position-horizontal-relative:page;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" fillcolor="#0072c6 [3204]" stroked="f" strokeweight="2pt">
              <w10:wrap type="topAndBottom"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56230" w14:textId="77777777" w:rsidR="00DD0861" w:rsidRDefault="00DD0861">
    <w:pPr>
      <w:pStyle w:val="Header"/>
    </w:pPr>
    <w:r w:rsidRPr="00C378D5">
      <w:rPr>
        <w:noProof/>
        <w:lang w:eastAsia="en-US"/>
      </w:rPr>
      <mc:AlternateContent>
        <mc:Choice Requires="wpc">
          <w:drawing>
            <wp:anchor distT="0" distB="0" distL="114300" distR="114300" simplePos="0" relativeHeight="251679744" behindDoc="0" locked="0" layoutInCell="1" allowOverlap="1" wp14:anchorId="75C1F14B" wp14:editId="2C52C847">
              <wp:simplePos x="0" y="0"/>
              <wp:positionH relativeFrom="column">
                <wp:posOffset>46990</wp:posOffset>
              </wp:positionH>
              <wp:positionV relativeFrom="paragraph">
                <wp:posOffset>-464820</wp:posOffset>
              </wp:positionV>
              <wp:extent cx="2011680" cy="238096"/>
              <wp:effectExtent l="0" t="0" r="0" b="0"/>
              <wp:wrapNone/>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 name="Freeform 5"/>
                      <wps:cNvSpPr>
                        <a:spLocks/>
                      </wps:cNvSpPr>
                      <wps:spPr bwMode="auto">
                        <a:xfrm>
                          <a:off x="128547" y="7898"/>
                          <a:ext cx="107440" cy="198917"/>
                        </a:xfrm>
                        <a:custGeom>
                          <a:avLst/>
                          <a:gdLst>
                            <a:gd name="T0" fmla="*/ 428 w 626"/>
                            <a:gd name="T1" fmla="*/ 0 h 1159"/>
                            <a:gd name="T2" fmla="*/ 539 w 626"/>
                            <a:gd name="T3" fmla="*/ 22 h 1159"/>
                            <a:gd name="T4" fmla="*/ 576 w 626"/>
                            <a:gd name="T5" fmla="*/ 186 h 1159"/>
                            <a:gd name="T6" fmla="*/ 477 w 626"/>
                            <a:gd name="T7" fmla="*/ 134 h 1159"/>
                            <a:gd name="T8" fmla="*/ 350 w 626"/>
                            <a:gd name="T9" fmla="*/ 118 h 1159"/>
                            <a:gd name="T10" fmla="*/ 242 w 626"/>
                            <a:gd name="T11" fmla="*/ 137 h 1159"/>
                            <a:gd name="T12" fmla="*/ 164 w 626"/>
                            <a:gd name="T13" fmla="*/ 199 h 1159"/>
                            <a:gd name="T14" fmla="*/ 139 w 626"/>
                            <a:gd name="T15" fmla="*/ 285 h 1159"/>
                            <a:gd name="T16" fmla="*/ 158 w 626"/>
                            <a:gd name="T17" fmla="*/ 375 h 1159"/>
                            <a:gd name="T18" fmla="*/ 217 w 626"/>
                            <a:gd name="T19" fmla="*/ 443 h 1159"/>
                            <a:gd name="T20" fmla="*/ 297 w 626"/>
                            <a:gd name="T21" fmla="*/ 496 h 1159"/>
                            <a:gd name="T22" fmla="*/ 446 w 626"/>
                            <a:gd name="T23" fmla="*/ 586 h 1159"/>
                            <a:gd name="T24" fmla="*/ 564 w 626"/>
                            <a:gd name="T25" fmla="*/ 685 h 1159"/>
                            <a:gd name="T26" fmla="*/ 617 w 626"/>
                            <a:gd name="T27" fmla="*/ 793 h 1159"/>
                            <a:gd name="T28" fmla="*/ 620 w 626"/>
                            <a:gd name="T29" fmla="*/ 924 h 1159"/>
                            <a:gd name="T30" fmla="*/ 567 w 626"/>
                            <a:gd name="T31" fmla="*/ 1032 h 1159"/>
                            <a:gd name="T32" fmla="*/ 471 w 626"/>
                            <a:gd name="T33" fmla="*/ 1113 h 1159"/>
                            <a:gd name="T34" fmla="*/ 335 w 626"/>
                            <a:gd name="T35" fmla="*/ 1153 h 1159"/>
                            <a:gd name="T36" fmla="*/ 186 w 626"/>
                            <a:gd name="T37" fmla="*/ 1153 h 1159"/>
                            <a:gd name="T38" fmla="*/ 43 w 626"/>
                            <a:gd name="T39" fmla="*/ 1116 h 1159"/>
                            <a:gd name="T40" fmla="*/ 0 w 626"/>
                            <a:gd name="T41" fmla="*/ 939 h 1159"/>
                            <a:gd name="T42" fmla="*/ 124 w 626"/>
                            <a:gd name="T43" fmla="*/ 1010 h 1159"/>
                            <a:gd name="T44" fmla="*/ 270 w 626"/>
                            <a:gd name="T45" fmla="*/ 1038 h 1159"/>
                            <a:gd name="T46" fmla="*/ 390 w 626"/>
                            <a:gd name="T47" fmla="*/ 1020 h 1159"/>
                            <a:gd name="T48" fmla="*/ 462 w 626"/>
                            <a:gd name="T49" fmla="*/ 964 h 1159"/>
                            <a:gd name="T50" fmla="*/ 486 w 626"/>
                            <a:gd name="T51" fmla="*/ 871 h 1159"/>
                            <a:gd name="T52" fmla="*/ 465 w 626"/>
                            <a:gd name="T53" fmla="*/ 787 h 1159"/>
                            <a:gd name="T54" fmla="*/ 412 w 626"/>
                            <a:gd name="T55" fmla="*/ 722 h 1159"/>
                            <a:gd name="T56" fmla="*/ 316 w 626"/>
                            <a:gd name="T57" fmla="*/ 657 h 1159"/>
                            <a:gd name="T58" fmla="*/ 167 w 626"/>
                            <a:gd name="T59" fmla="*/ 567 h 1159"/>
                            <a:gd name="T60" fmla="*/ 56 w 626"/>
                            <a:gd name="T61" fmla="*/ 468 h 1159"/>
                            <a:gd name="T62" fmla="*/ 6 w 626"/>
                            <a:gd name="T63" fmla="*/ 363 h 1159"/>
                            <a:gd name="T64" fmla="*/ 9 w 626"/>
                            <a:gd name="T65" fmla="*/ 236 h 1159"/>
                            <a:gd name="T66" fmla="*/ 59 w 626"/>
                            <a:gd name="T67" fmla="*/ 127 h 1159"/>
                            <a:gd name="T68" fmla="*/ 155 w 626"/>
                            <a:gd name="T69" fmla="*/ 47 h 1159"/>
                            <a:gd name="T70" fmla="*/ 282 w 626"/>
                            <a:gd name="T71" fmla="*/ 4 h 1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26" h="1159">
                              <a:moveTo>
                                <a:pt x="356" y="0"/>
                              </a:moveTo>
                              <a:lnTo>
                                <a:pt x="428" y="0"/>
                              </a:lnTo>
                              <a:lnTo>
                                <a:pt x="486" y="10"/>
                              </a:lnTo>
                              <a:lnTo>
                                <a:pt x="539" y="22"/>
                              </a:lnTo>
                              <a:lnTo>
                                <a:pt x="576" y="38"/>
                              </a:lnTo>
                              <a:lnTo>
                                <a:pt x="576" y="186"/>
                              </a:lnTo>
                              <a:lnTo>
                                <a:pt x="530" y="155"/>
                              </a:lnTo>
                              <a:lnTo>
                                <a:pt x="477" y="134"/>
                              </a:lnTo>
                              <a:lnTo>
                                <a:pt x="418" y="121"/>
                              </a:lnTo>
                              <a:lnTo>
                                <a:pt x="350" y="118"/>
                              </a:lnTo>
                              <a:lnTo>
                                <a:pt x="291" y="121"/>
                              </a:lnTo>
                              <a:lnTo>
                                <a:pt x="242" y="137"/>
                              </a:lnTo>
                              <a:lnTo>
                                <a:pt x="198" y="165"/>
                              </a:lnTo>
                              <a:lnTo>
                                <a:pt x="164" y="199"/>
                              </a:lnTo>
                              <a:lnTo>
                                <a:pt x="146" y="239"/>
                              </a:lnTo>
                              <a:lnTo>
                                <a:pt x="139" y="285"/>
                              </a:lnTo>
                              <a:lnTo>
                                <a:pt x="143" y="338"/>
                              </a:lnTo>
                              <a:lnTo>
                                <a:pt x="158" y="375"/>
                              </a:lnTo>
                              <a:lnTo>
                                <a:pt x="180" y="409"/>
                              </a:lnTo>
                              <a:lnTo>
                                <a:pt x="217" y="443"/>
                              </a:lnTo>
                              <a:lnTo>
                                <a:pt x="251" y="465"/>
                              </a:lnTo>
                              <a:lnTo>
                                <a:pt x="297" y="496"/>
                              </a:lnTo>
                              <a:lnTo>
                                <a:pt x="356" y="530"/>
                              </a:lnTo>
                              <a:lnTo>
                                <a:pt x="446" y="586"/>
                              </a:lnTo>
                              <a:lnTo>
                                <a:pt x="514" y="635"/>
                              </a:lnTo>
                              <a:lnTo>
                                <a:pt x="564" y="685"/>
                              </a:lnTo>
                              <a:lnTo>
                                <a:pt x="598" y="738"/>
                              </a:lnTo>
                              <a:lnTo>
                                <a:pt x="617" y="793"/>
                              </a:lnTo>
                              <a:lnTo>
                                <a:pt x="626" y="855"/>
                              </a:lnTo>
                              <a:lnTo>
                                <a:pt x="620" y="924"/>
                              </a:lnTo>
                              <a:lnTo>
                                <a:pt x="598" y="982"/>
                              </a:lnTo>
                              <a:lnTo>
                                <a:pt x="567" y="1032"/>
                              </a:lnTo>
                              <a:lnTo>
                                <a:pt x="524" y="1078"/>
                              </a:lnTo>
                              <a:lnTo>
                                <a:pt x="471" y="1113"/>
                              </a:lnTo>
                              <a:lnTo>
                                <a:pt x="406" y="1137"/>
                              </a:lnTo>
                              <a:lnTo>
                                <a:pt x="335" y="1153"/>
                              </a:lnTo>
                              <a:lnTo>
                                <a:pt x="251" y="1159"/>
                              </a:lnTo>
                              <a:lnTo>
                                <a:pt x="186" y="1153"/>
                              </a:lnTo>
                              <a:lnTo>
                                <a:pt x="112" y="1137"/>
                              </a:lnTo>
                              <a:lnTo>
                                <a:pt x="43" y="1116"/>
                              </a:lnTo>
                              <a:lnTo>
                                <a:pt x="0" y="1094"/>
                              </a:lnTo>
                              <a:lnTo>
                                <a:pt x="0" y="939"/>
                              </a:lnTo>
                              <a:lnTo>
                                <a:pt x="56" y="976"/>
                              </a:lnTo>
                              <a:lnTo>
                                <a:pt x="124" y="1010"/>
                              </a:lnTo>
                              <a:lnTo>
                                <a:pt x="201" y="1032"/>
                              </a:lnTo>
                              <a:lnTo>
                                <a:pt x="270" y="1038"/>
                              </a:lnTo>
                              <a:lnTo>
                                <a:pt x="338" y="1035"/>
                              </a:lnTo>
                              <a:lnTo>
                                <a:pt x="390" y="1020"/>
                              </a:lnTo>
                              <a:lnTo>
                                <a:pt x="431" y="998"/>
                              </a:lnTo>
                              <a:lnTo>
                                <a:pt x="462" y="964"/>
                              </a:lnTo>
                              <a:lnTo>
                                <a:pt x="480" y="924"/>
                              </a:lnTo>
                              <a:lnTo>
                                <a:pt x="486" y="871"/>
                              </a:lnTo>
                              <a:lnTo>
                                <a:pt x="480" y="828"/>
                              </a:lnTo>
                              <a:lnTo>
                                <a:pt x="465" y="787"/>
                              </a:lnTo>
                              <a:lnTo>
                                <a:pt x="440" y="750"/>
                              </a:lnTo>
                              <a:lnTo>
                                <a:pt x="412" y="722"/>
                              </a:lnTo>
                              <a:lnTo>
                                <a:pt x="369" y="691"/>
                              </a:lnTo>
                              <a:lnTo>
                                <a:pt x="316" y="657"/>
                              </a:lnTo>
                              <a:lnTo>
                                <a:pt x="251" y="617"/>
                              </a:lnTo>
                              <a:lnTo>
                                <a:pt x="167" y="567"/>
                              </a:lnTo>
                              <a:lnTo>
                                <a:pt x="102" y="518"/>
                              </a:lnTo>
                              <a:lnTo>
                                <a:pt x="56" y="468"/>
                              </a:lnTo>
                              <a:lnTo>
                                <a:pt x="25" y="419"/>
                              </a:lnTo>
                              <a:lnTo>
                                <a:pt x="6" y="363"/>
                              </a:lnTo>
                              <a:lnTo>
                                <a:pt x="3" y="298"/>
                              </a:lnTo>
                              <a:lnTo>
                                <a:pt x="9" y="236"/>
                              </a:lnTo>
                              <a:lnTo>
                                <a:pt x="28" y="177"/>
                              </a:lnTo>
                              <a:lnTo>
                                <a:pt x="59" y="127"/>
                              </a:lnTo>
                              <a:lnTo>
                                <a:pt x="102" y="81"/>
                              </a:lnTo>
                              <a:lnTo>
                                <a:pt x="155" y="47"/>
                              </a:lnTo>
                              <a:lnTo>
                                <a:pt x="214" y="19"/>
                              </a:lnTo>
                              <a:lnTo>
                                <a:pt x="282" y="4"/>
                              </a:lnTo>
                              <a:lnTo>
                                <a:pt x="356" y="0"/>
                              </a:lnTo>
                              <a:close/>
                            </a:path>
                          </a:pathLst>
                        </a:custGeom>
                        <a:solidFill>
                          <a:schemeClr val="accent1"/>
                        </a:solidFill>
                        <a:ln w="0">
                          <a:noFill/>
                          <a:prstDash val="solid"/>
                          <a:round/>
                          <a:headEnd/>
                          <a:tailEnd/>
                        </a:ln>
                      </wps:spPr>
                      <wps:bodyPr rot="0" vert="horz" wrap="square" lIns="24650" tIns="12323" rIns="24650" bIns="12323" anchor="t" anchorCtr="0" upright="1">
                        <a:noAutofit/>
                      </wps:bodyPr>
                    </wps:wsp>
                    <wps:wsp>
                      <wps:cNvPr id="13" name="Freeform 6"/>
                      <wps:cNvSpPr>
                        <a:spLocks/>
                      </wps:cNvSpPr>
                      <wps:spPr bwMode="auto">
                        <a:xfrm>
                          <a:off x="263617" y="5"/>
                          <a:ext cx="114298" cy="203034"/>
                        </a:xfrm>
                        <a:custGeom>
                          <a:avLst/>
                          <a:gdLst>
                            <a:gd name="T0" fmla="*/ 0 w 666"/>
                            <a:gd name="T1" fmla="*/ 0 h 1183"/>
                            <a:gd name="T2" fmla="*/ 130 w 666"/>
                            <a:gd name="T3" fmla="*/ 0 h 1183"/>
                            <a:gd name="T4" fmla="*/ 130 w 666"/>
                            <a:gd name="T5" fmla="*/ 517 h 1183"/>
                            <a:gd name="T6" fmla="*/ 133 w 666"/>
                            <a:gd name="T7" fmla="*/ 517 h 1183"/>
                            <a:gd name="T8" fmla="*/ 170 w 666"/>
                            <a:gd name="T9" fmla="*/ 462 h 1183"/>
                            <a:gd name="T10" fmla="*/ 217 w 666"/>
                            <a:gd name="T11" fmla="*/ 418 h 1183"/>
                            <a:gd name="T12" fmla="*/ 269 w 666"/>
                            <a:gd name="T13" fmla="*/ 390 h 1183"/>
                            <a:gd name="T14" fmla="*/ 328 w 666"/>
                            <a:gd name="T15" fmla="*/ 372 h 1183"/>
                            <a:gd name="T16" fmla="*/ 393 w 666"/>
                            <a:gd name="T17" fmla="*/ 366 h 1183"/>
                            <a:gd name="T18" fmla="*/ 465 w 666"/>
                            <a:gd name="T19" fmla="*/ 372 h 1183"/>
                            <a:gd name="T20" fmla="*/ 527 w 666"/>
                            <a:gd name="T21" fmla="*/ 390 h 1183"/>
                            <a:gd name="T22" fmla="*/ 576 w 666"/>
                            <a:gd name="T23" fmla="*/ 424 h 1183"/>
                            <a:gd name="T24" fmla="*/ 616 w 666"/>
                            <a:gd name="T25" fmla="*/ 471 h 1183"/>
                            <a:gd name="T26" fmla="*/ 641 w 666"/>
                            <a:gd name="T27" fmla="*/ 530 h 1183"/>
                            <a:gd name="T28" fmla="*/ 660 w 666"/>
                            <a:gd name="T29" fmla="*/ 604 h 1183"/>
                            <a:gd name="T30" fmla="*/ 666 w 666"/>
                            <a:gd name="T31" fmla="*/ 691 h 1183"/>
                            <a:gd name="T32" fmla="*/ 666 w 666"/>
                            <a:gd name="T33" fmla="*/ 1183 h 1183"/>
                            <a:gd name="T34" fmla="*/ 536 w 666"/>
                            <a:gd name="T35" fmla="*/ 1183 h 1183"/>
                            <a:gd name="T36" fmla="*/ 536 w 666"/>
                            <a:gd name="T37" fmla="*/ 722 h 1183"/>
                            <a:gd name="T38" fmla="*/ 533 w 666"/>
                            <a:gd name="T39" fmla="*/ 647 h 1183"/>
                            <a:gd name="T40" fmla="*/ 517 w 666"/>
                            <a:gd name="T41" fmla="*/ 585 h 1183"/>
                            <a:gd name="T42" fmla="*/ 489 w 666"/>
                            <a:gd name="T43" fmla="*/ 536 h 1183"/>
                            <a:gd name="T44" fmla="*/ 452 w 666"/>
                            <a:gd name="T45" fmla="*/ 502 h 1183"/>
                            <a:gd name="T46" fmla="*/ 406 w 666"/>
                            <a:gd name="T47" fmla="*/ 480 h 1183"/>
                            <a:gd name="T48" fmla="*/ 350 w 666"/>
                            <a:gd name="T49" fmla="*/ 474 h 1183"/>
                            <a:gd name="T50" fmla="*/ 291 w 666"/>
                            <a:gd name="T51" fmla="*/ 483 h 1183"/>
                            <a:gd name="T52" fmla="*/ 238 w 666"/>
                            <a:gd name="T53" fmla="*/ 505 h 1183"/>
                            <a:gd name="T54" fmla="*/ 192 w 666"/>
                            <a:gd name="T55" fmla="*/ 548 h 1183"/>
                            <a:gd name="T56" fmla="*/ 158 w 666"/>
                            <a:gd name="T57" fmla="*/ 598 h 1183"/>
                            <a:gd name="T58" fmla="*/ 136 w 666"/>
                            <a:gd name="T59" fmla="*/ 660 h 1183"/>
                            <a:gd name="T60" fmla="*/ 130 w 666"/>
                            <a:gd name="T61" fmla="*/ 731 h 1183"/>
                            <a:gd name="T62" fmla="*/ 130 w 666"/>
                            <a:gd name="T63" fmla="*/ 1183 h 1183"/>
                            <a:gd name="T64" fmla="*/ 0 w 666"/>
                            <a:gd name="T65" fmla="*/ 1183 h 1183"/>
                            <a:gd name="T66" fmla="*/ 0 w 666"/>
                            <a:gd name="T67" fmla="*/ 0 h 1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666" h="1183">
                              <a:moveTo>
                                <a:pt x="0" y="0"/>
                              </a:moveTo>
                              <a:lnTo>
                                <a:pt x="130" y="0"/>
                              </a:lnTo>
                              <a:lnTo>
                                <a:pt x="130" y="517"/>
                              </a:lnTo>
                              <a:lnTo>
                                <a:pt x="133" y="517"/>
                              </a:lnTo>
                              <a:lnTo>
                                <a:pt x="170" y="462"/>
                              </a:lnTo>
                              <a:lnTo>
                                <a:pt x="217" y="418"/>
                              </a:lnTo>
                              <a:lnTo>
                                <a:pt x="269" y="390"/>
                              </a:lnTo>
                              <a:lnTo>
                                <a:pt x="328" y="372"/>
                              </a:lnTo>
                              <a:lnTo>
                                <a:pt x="393" y="366"/>
                              </a:lnTo>
                              <a:lnTo>
                                <a:pt x="465" y="372"/>
                              </a:lnTo>
                              <a:lnTo>
                                <a:pt x="527" y="390"/>
                              </a:lnTo>
                              <a:lnTo>
                                <a:pt x="576" y="424"/>
                              </a:lnTo>
                              <a:lnTo>
                                <a:pt x="616" y="471"/>
                              </a:lnTo>
                              <a:lnTo>
                                <a:pt x="641" y="530"/>
                              </a:lnTo>
                              <a:lnTo>
                                <a:pt x="660" y="604"/>
                              </a:lnTo>
                              <a:lnTo>
                                <a:pt x="666" y="691"/>
                              </a:lnTo>
                              <a:lnTo>
                                <a:pt x="666" y="1183"/>
                              </a:lnTo>
                              <a:lnTo>
                                <a:pt x="536" y="1183"/>
                              </a:lnTo>
                              <a:lnTo>
                                <a:pt x="536" y="722"/>
                              </a:lnTo>
                              <a:lnTo>
                                <a:pt x="533" y="647"/>
                              </a:lnTo>
                              <a:lnTo>
                                <a:pt x="517" y="585"/>
                              </a:lnTo>
                              <a:lnTo>
                                <a:pt x="489" y="536"/>
                              </a:lnTo>
                              <a:lnTo>
                                <a:pt x="452" y="502"/>
                              </a:lnTo>
                              <a:lnTo>
                                <a:pt x="406" y="480"/>
                              </a:lnTo>
                              <a:lnTo>
                                <a:pt x="350" y="474"/>
                              </a:lnTo>
                              <a:lnTo>
                                <a:pt x="291" y="483"/>
                              </a:lnTo>
                              <a:lnTo>
                                <a:pt x="238" y="505"/>
                              </a:lnTo>
                              <a:lnTo>
                                <a:pt x="192" y="548"/>
                              </a:lnTo>
                              <a:lnTo>
                                <a:pt x="158" y="598"/>
                              </a:lnTo>
                              <a:lnTo>
                                <a:pt x="136" y="660"/>
                              </a:lnTo>
                              <a:lnTo>
                                <a:pt x="130" y="731"/>
                              </a:lnTo>
                              <a:lnTo>
                                <a:pt x="130" y="1183"/>
                              </a:lnTo>
                              <a:lnTo>
                                <a:pt x="0" y="1183"/>
                              </a:lnTo>
                              <a:lnTo>
                                <a:pt x="0" y="0"/>
                              </a:lnTo>
                              <a:close/>
                            </a:path>
                          </a:pathLst>
                        </a:custGeom>
                        <a:solidFill>
                          <a:schemeClr val="accent1"/>
                        </a:solidFill>
                        <a:ln w="0">
                          <a:noFill/>
                          <a:prstDash val="solid"/>
                          <a:round/>
                          <a:headEnd/>
                          <a:tailEnd/>
                        </a:ln>
                      </wps:spPr>
                      <wps:bodyPr rot="0" vert="horz" wrap="square" lIns="24650" tIns="12323" rIns="24650" bIns="12323" anchor="t" anchorCtr="0" upright="1">
                        <a:noAutofit/>
                      </wps:bodyPr>
                    </wps:wsp>
                    <wps:wsp>
                      <wps:cNvPr id="14" name="Freeform 7"/>
                      <wps:cNvSpPr>
                        <a:spLocks noEditPoints="1"/>
                      </wps:cNvSpPr>
                      <wps:spPr bwMode="auto">
                        <a:xfrm>
                          <a:off x="400233" y="62820"/>
                          <a:ext cx="108469" cy="143995"/>
                        </a:xfrm>
                        <a:custGeom>
                          <a:avLst/>
                          <a:gdLst>
                            <a:gd name="T0" fmla="*/ 310 w 632"/>
                            <a:gd name="T1" fmla="*/ 439 h 839"/>
                            <a:gd name="T2" fmla="*/ 205 w 632"/>
                            <a:gd name="T3" fmla="*/ 467 h 839"/>
                            <a:gd name="T4" fmla="*/ 149 w 632"/>
                            <a:gd name="T5" fmla="*/ 514 h 839"/>
                            <a:gd name="T6" fmla="*/ 133 w 632"/>
                            <a:gd name="T7" fmla="*/ 594 h 839"/>
                            <a:gd name="T8" fmla="*/ 152 w 632"/>
                            <a:gd name="T9" fmla="*/ 666 h 839"/>
                            <a:gd name="T10" fmla="*/ 208 w 632"/>
                            <a:gd name="T11" fmla="*/ 712 h 839"/>
                            <a:gd name="T12" fmla="*/ 285 w 632"/>
                            <a:gd name="T13" fmla="*/ 727 h 839"/>
                            <a:gd name="T14" fmla="*/ 397 w 632"/>
                            <a:gd name="T15" fmla="*/ 700 h 839"/>
                            <a:gd name="T16" fmla="*/ 477 w 632"/>
                            <a:gd name="T17" fmla="*/ 613 h 839"/>
                            <a:gd name="T18" fmla="*/ 505 w 632"/>
                            <a:gd name="T19" fmla="*/ 492 h 839"/>
                            <a:gd name="T20" fmla="*/ 350 w 632"/>
                            <a:gd name="T21" fmla="*/ 0 h 839"/>
                            <a:gd name="T22" fmla="*/ 490 w 632"/>
                            <a:gd name="T23" fmla="*/ 24 h 839"/>
                            <a:gd name="T24" fmla="*/ 583 w 632"/>
                            <a:gd name="T25" fmla="*/ 96 h 839"/>
                            <a:gd name="T26" fmla="*/ 629 w 632"/>
                            <a:gd name="T27" fmla="*/ 219 h 839"/>
                            <a:gd name="T28" fmla="*/ 632 w 632"/>
                            <a:gd name="T29" fmla="*/ 817 h 839"/>
                            <a:gd name="T30" fmla="*/ 505 w 632"/>
                            <a:gd name="T31" fmla="*/ 693 h 839"/>
                            <a:gd name="T32" fmla="*/ 465 w 632"/>
                            <a:gd name="T33" fmla="*/ 746 h 839"/>
                            <a:gd name="T34" fmla="*/ 372 w 632"/>
                            <a:gd name="T35" fmla="*/ 814 h 839"/>
                            <a:gd name="T36" fmla="*/ 257 w 632"/>
                            <a:gd name="T37" fmla="*/ 839 h 839"/>
                            <a:gd name="T38" fmla="*/ 121 w 632"/>
                            <a:gd name="T39" fmla="*/ 811 h 839"/>
                            <a:gd name="T40" fmla="*/ 40 w 632"/>
                            <a:gd name="T41" fmla="*/ 740 h 839"/>
                            <a:gd name="T42" fmla="*/ 6 w 632"/>
                            <a:gd name="T43" fmla="*/ 656 h 839"/>
                            <a:gd name="T44" fmla="*/ 6 w 632"/>
                            <a:gd name="T45" fmla="*/ 545 h 839"/>
                            <a:gd name="T46" fmla="*/ 50 w 632"/>
                            <a:gd name="T47" fmla="*/ 449 h 839"/>
                            <a:gd name="T48" fmla="*/ 136 w 632"/>
                            <a:gd name="T49" fmla="*/ 381 h 839"/>
                            <a:gd name="T50" fmla="*/ 267 w 632"/>
                            <a:gd name="T51" fmla="*/ 343 h 839"/>
                            <a:gd name="T52" fmla="*/ 502 w 632"/>
                            <a:gd name="T53" fmla="*/ 250 h 839"/>
                            <a:gd name="T54" fmla="*/ 465 w 632"/>
                            <a:gd name="T55" fmla="*/ 158 h 839"/>
                            <a:gd name="T56" fmla="*/ 391 w 632"/>
                            <a:gd name="T57" fmla="*/ 114 h 839"/>
                            <a:gd name="T58" fmla="*/ 270 w 632"/>
                            <a:gd name="T59" fmla="*/ 114 h 839"/>
                            <a:gd name="T60" fmla="*/ 140 w 632"/>
                            <a:gd name="T61" fmla="*/ 164 h 839"/>
                            <a:gd name="T62" fmla="*/ 81 w 632"/>
                            <a:gd name="T63" fmla="*/ 74 h 839"/>
                            <a:gd name="T64" fmla="*/ 149 w 632"/>
                            <a:gd name="T65" fmla="*/ 40 h 839"/>
                            <a:gd name="T66" fmla="*/ 279 w 632"/>
                            <a:gd name="T67" fmla="*/ 6 h 8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632" h="839">
                              <a:moveTo>
                                <a:pt x="505" y="415"/>
                              </a:moveTo>
                              <a:lnTo>
                                <a:pt x="310" y="439"/>
                              </a:lnTo>
                              <a:lnTo>
                                <a:pt x="251" y="452"/>
                              </a:lnTo>
                              <a:lnTo>
                                <a:pt x="205" y="467"/>
                              </a:lnTo>
                              <a:lnTo>
                                <a:pt x="174" y="489"/>
                              </a:lnTo>
                              <a:lnTo>
                                <a:pt x="149" y="514"/>
                              </a:lnTo>
                              <a:lnTo>
                                <a:pt x="136" y="551"/>
                              </a:lnTo>
                              <a:lnTo>
                                <a:pt x="133" y="594"/>
                              </a:lnTo>
                              <a:lnTo>
                                <a:pt x="136" y="631"/>
                              </a:lnTo>
                              <a:lnTo>
                                <a:pt x="152" y="666"/>
                              </a:lnTo>
                              <a:lnTo>
                                <a:pt x="177" y="693"/>
                              </a:lnTo>
                              <a:lnTo>
                                <a:pt x="208" y="712"/>
                              </a:lnTo>
                              <a:lnTo>
                                <a:pt x="245" y="724"/>
                              </a:lnTo>
                              <a:lnTo>
                                <a:pt x="285" y="727"/>
                              </a:lnTo>
                              <a:lnTo>
                                <a:pt x="344" y="721"/>
                              </a:lnTo>
                              <a:lnTo>
                                <a:pt x="397" y="700"/>
                              </a:lnTo>
                              <a:lnTo>
                                <a:pt x="443" y="662"/>
                              </a:lnTo>
                              <a:lnTo>
                                <a:pt x="477" y="613"/>
                              </a:lnTo>
                              <a:lnTo>
                                <a:pt x="499" y="557"/>
                              </a:lnTo>
                              <a:lnTo>
                                <a:pt x="505" y="492"/>
                              </a:lnTo>
                              <a:lnTo>
                                <a:pt x="505" y="415"/>
                              </a:lnTo>
                              <a:close/>
                              <a:moveTo>
                                <a:pt x="350" y="0"/>
                              </a:moveTo>
                              <a:lnTo>
                                <a:pt x="425" y="6"/>
                              </a:lnTo>
                              <a:lnTo>
                                <a:pt x="490" y="24"/>
                              </a:lnTo>
                              <a:lnTo>
                                <a:pt x="542" y="52"/>
                              </a:lnTo>
                              <a:lnTo>
                                <a:pt x="583" y="96"/>
                              </a:lnTo>
                              <a:lnTo>
                                <a:pt x="611" y="151"/>
                              </a:lnTo>
                              <a:lnTo>
                                <a:pt x="629" y="219"/>
                              </a:lnTo>
                              <a:lnTo>
                                <a:pt x="632" y="297"/>
                              </a:lnTo>
                              <a:lnTo>
                                <a:pt x="632" y="817"/>
                              </a:lnTo>
                              <a:lnTo>
                                <a:pt x="505" y="817"/>
                              </a:lnTo>
                              <a:lnTo>
                                <a:pt x="505" y="693"/>
                              </a:lnTo>
                              <a:lnTo>
                                <a:pt x="502" y="693"/>
                              </a:lnTo>
                              <a:lnTo>
                                <a:pt x="465" y="746"/>
                              </a:lnTo>
                              <a:lnTo>
                                <a:pt x="422" y="786"/>
                              </a:lnTo>
                              <a:lnTo>
                                <a:pt x="372" y="814"/>
                              </a:lnTo>
                              <a:lnTo>
                                <a:pt x="319" y="833"/>
                              </a:lnTo>
                              <a:lnTo>
                                <a:pt x="257" y="839"/>
                              </a:lnTo>
                              <a:lnTo>
                                <a:pt x="183" y="830"/>
                              </a:lnTo>
                              <a:lnTo>
                                <a:pt x="121" y="811"/>
                              </a:lnTo>
                              <a:lnTo>
                                <a:pt x="71" y="774"/>
                              </a:lnTo>
                              <a:lnTo>
                                <a:pt x="40" y="740"/>
                              </a:lnTo>
                              <a:lnTo>
                                <a:pt x="19" y="700"/>
                              </a:lnTo>
                              <a:lnTo>
                                <a:pt x="6" y="656"/>
                              </a:lnTo>
                              <a:lnTo>
                                <a:pt x="0" y="607"/>
                              </a:lnTo>
                              <a:lnTo>
                                <a:pt x="6" y="545"/>
                              </a:lnTo>
                              <a:lnTo>
                                <a:pt x="22" y="492"/>
                              </a:lnTo>
                              <a:lnTo>
                                <a:pt x="50" y="449"/>
                              </a:lnTo>
                              <a:lnTo>
                                <a:pt x="87" y="412"/>
                              </a:lnTo>
                              <a:lnTo>
                                <a:pt x="136" y="381"/>
                              </a:lnTo>
                              <a:lnTo>
                                <a:pt x="195" y="359"/>
                              </a:lnTo>
                              <a:lnTo>
                                <a:pt x="267" y="343"/>
                              </a:lnTo>
                              <a:lnTo>
                                <a:pt x="505" y="312"/>
                              </a:lnTo>
                              <a:lnTo>
                                <a:pt x="502" y="250"/>
                              </a:lnTo>
                              <a:lnTo>
                                <a:pt x="487" y="198"/>
                              </a:lnTo>
                              <a:lnTo>
                                <a:pt x="465" y="158"/>
                              </a:lnTo>
                              <a:lnTo>
                                <a:pt x="431" y="130"/>
                              </a:lnTo>
                              <a:lnTo>
                                <a:pt x="391" y="114"/>
                              </a:lnTo>
                              <a:lnTo>
                                <a:pt x="341" y="108"/>
                              </a:lnTo>
                              <a:lnTo>
                                <a:pt x="270" y="114"/>
                              </a:lnTo>
                              <a:lnTo>
                                <a:pt x="202" y="133"/>
                              </a:lnTo>
                              <a:lnTo>
                                <a:pt x="140" y="164"/>
                              </a:lnTo>
                              <a:lnTo>
                                <a:pt x="81" y="207"/>
                              </a:lnTo>
                              <a:lnTo>
                                <a:pt x="81" y="74"/>
                              </a:lnTo>
                              <a:lnTo>
                                <a:pt x="109" y="58"/>
                              </a:lnTo>
                              <a:lnTo>
                                <a:pt x="149" y="40"/>
                              </a:lnTo>
                              <a:lnTo>
                                <a:pt x="198" y="24"/>
                              </a:lnTo>
                              <a:lnTo>
                                <a:pt x="279" y="6"/>
                              </a:lnTo>
                              <a:lnTo>
                                <a:pt x="350" y="0"/>
                              </a:lnTo>
                              <a:close/>
                            </a:path>
                          </a:pathLst>
                        </a:custGeom>
                        <a:solidFill>
                          <a:schemeClr val="accent1"/>
                        </a:solidFill>
                        <a:ln w="0">
                          <a:noFill/>
                          <a:prstDash val="solid"/>
                          <a:round/>
                          <a:headEnd/>
                          <a:tailEnd/>
                        </a:ln>
                      </wps:spPr>
                      <wps:bodyPr rot="0" vert="horz" wrap="square" lIns="24650" tIns="12323" rIns="24650" bIns="12323" anchor="t" anchorCtr="0" upright="1">
                        <a:noAutofit/>
                      </wps:bodyPr>
                    </wps:wsp>
                    <wps:wsp>
                      <wps:cNvPr id="15" name="Freeform 8"/>
                      <wps:cNvSpPr>
                        <a:spLocks/>
                      </wps:cNvSpPr>
                      <wps:spPr bwMode="auto">
                        <a:xfrm>
                          <a:off x="542679" y="63334"/>
                          <a:ext cx="71908" cy="139696"/>
                        </a:xfrm>
                        <a:custGeom>
                          <a:avLst/>
                          <a:gdLst>
                            <a:gd name="T0" fmla="*/ 341 w 419"/>
                            <a:gd name="T1" fmla="*/ 0 h 814"/>
                            <a:gd name="T2" fmla="*/ 388 w 419"/>
                            <a:gd name="T3" fmla="*/ 3 h 814"/>
                            <a:gd name="T4" fmla="*/ 419 w 419"/>
                            <a:gd name="T5" fmla="*/ 12 h 814"/>
                            <a:gd name="T6" fmla="*/ 419 w 419"/>
                            <a:gd name="T7" fmla="*/ 145 h 814"/>
                            <a:gd name="T8" fmla="*/ 394 w 419"/>
                            <a:gd name="T9" fmla="*/ 130 h 814"/>
                            <a:gd name="T10" fmla="*/ 360 w 419"/>
                            <a:gd name="T11" fmla="*/ 120 h 814"/>
                            <a:gd name="T12" fmla="*/ 323 w 419"/>
                            <a:gd name="T13" fmla="*/ 120 h 814"/>
                            <a:gd name="T14" fmla="*/ 279 w 419"/>
                            <a:gd name="T15" fmla="*/ 124 h 814"/>
                            <a:gd name="T16" fmla="*/ 245 w 419"/>
                            <a:gd name="T17" fmla="*/ 139 h 814"/>
                            <a:gd name="T18" fmla="*/ 211 w 419"/>
                            <a:gd name="T19" fmla="*/ 164 h 814"/>
                            <a:gd name="T20" fmla="*/ 183 w 419"/>
                            <a:gd name="T21" fmla="*/ 198 h 814"/>
                            <a:gd name="T22" fmla="*/ 152 w 419"/>
                            <a:gd name="T23" fmla="*/ 257 h 814"/>
                            <a:gd name="T24" fmla="*/ 137 w 419"/>
                            <a:gd name="T25" fmla="*/ 328 h 814"/>
                            <a:gd name="T26" fmla="*/ 131 w 419"/>
                            <a:gd name="T27" fmla="*/ 409 h 814"/>
                            <a:gd name="T28" fmla="*/ 131 w 419"/>
                            <a:gd name="T29" fmla="*/ 814 h 814"/>
                            <a:gd name="T30" fmla="*/ 0 w 419"/>
                            <a:gd name="T31" fmla="*/ 814 h 814"/>
                            <a:gd name="T32" fmla="*/ 0 w 419"/>
                            <a:gd name="T33" fmla="*/ 15 h 814"/>
                            <a:gd name="T34" fmla="*/ 131 w 419"/>
                            <a:gd name="T35" fmla="*/ 15 h 814"/>
                            <a:gd name="T36" fmla="*/ 131 w 419"/>
                            <a:gd name="T37" fmla="*/ 179 h 814"/>
                            <a:gd name="T38" fmla="*/ 134 w 419"/>
                            <a:gd name="T39" fmla="*/ 179 h 814"/>
                            <a:gd name="T40" fmla="*/ 155 w 419"/>
                            <a:gd name="T41" fmla="*/ 130 h 814"/>
                            <a:gd name="T42" fmla="*/ 180 w 419"/>
                            <a:gd name="T43" fmla="*/ 86 h 814"/>
                            <a:gd name="T44" fmla="*/ 214 w 419"/>
                            <a:gd name="T45" fmla="*/ 49 h 814"/>
                            <a:gd name="T46" fmla="*/ 255 w 419"/>
                            <a:gd name="T47" fmla="*/ 21 h 814"/>
                            <a:gd name="T48" fmla="*/ 295 w 419"/>
                            <a:gd name="T49" fmla="*/ 6 h 814"/>
                            <a:gd name="T50" fmla="*/ 341 w 419"/>
                            <a:gd name="T51" fmla="*/ 0 h 8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19" h="814">
                              <a:moveTo>
                                <a:pt x="341" y="0"/>
                              </a:moveTo>
                              <a:lnTo>
                                <a:pt x="388" y="3"/>
                              </a:lnTo>
                              <a:lnTo>
                                <a:pt x="419" y="12"/>
                              </a:lnTo>
                              <a:lnTo>
                                <a:pt x="419" y="145"/>
                              </a:lnTo>
                              <a:lnTo>
                                <a:pt x="394" y="130"/>
                              </a:lnTo>
                              <a:lnTo>
                                <a:pt x="360" y="120"/>
                              </a:lnTo>
                              <a:lnTo>
                                <a:pt x="323" y="120"/>
                              </a:lnTo>
                              <a:lnTo>
                                <a:pt x="279" y="124"/>
                              </a:lnTo>
                              <a:lnTo>
                                <a:pt x="245" y="139"/>
                              </a:lnTo>
                              <a:lnTo>
                                <a:pt x="211" y="164"/>
                              </a:lnTo>
                              <a:lnTo>
                                <a:pt x="183" y="198"/>
                              </a:lnTo>
                              <a:lnTo>
                                <a:pt x="152" y="257"/>
                              </a:lnTo>
                              <a:lnTo>
                                <a:pt x="137" y="328"/>
                              </a:lnTo>
                              <a:lnTo>
                                <a:pt x="131" y="409"/>
                              </a:lnTo>
                              <a:lnTo>
                                <a:pt x="131" y="814"/>
                              </a:lnTo>
                              <a:lnTo>
                                <a:pt x="0" y="814"/>
                              </a:lnTo>
                              <a:lnTo>
                                <a:pt x="0" y="15"/>
                              </a:lnTo>
                              <a:lnTo>
                                <a:pt x="131" y="15"/>
                              </a:lnTo>
                              <a:lnTo>
                                <a:pt x="131" y="179"/>
                              </a:lnTo>
                              <a:lnTo>
                                <a:pt x="134" y="179"/>
                              </a:lnTo>
                              <a:lnTo>
                                <a:pt x="155" y="130"/>
                              </a:lnTo>
                              <a:lnTo>
                                <a:pt x="180" y="86"/>
                              </a:lnTo>
                              <a:lnTo>
                                <a:pt x="214" y="49"/>
                              </a:lnTo>
                              <a:lnTo>
                                <a:pt x="255" y="21"/>
                              </a:lnTo>
                              <a:lnTo>
                                <a:pt x="295" y="6"/>
                              </a:lnTo>
                              <a:lnTo>
                                <a:pt x="341" y="0"/>
                              </a:lnTo>
                              <a:close/>
                            </a:path>
                          </a:pathLst>
                        </a:custGeom>
                        <a:solidFill>
                          <a:schemeClr val="accent1"/>
                        </a:solidFill>
                        <a:ln w="0">
                          <a:noFill/>
                          <a:prstDash val="solid"/>
                          <a:round/>
                          <a:headEnd/>
                          <a:tailEnd/>
                        </a:ln>
                      </wps:spPr>
                      <wps:bodyPr rot="0" vert="horz" wrap="square" lIns="24650" tIns="12323" rIns="24650" bIns="12323" anchor="t" anchorCtr="0" upright="1">
                        <a:noAutofit/>
                      </wps:bodyPr>
                    </wps:wsp>
                    <wps:wsp>
                      <wps:cNvPr id="16" name="Freeform 9"/>
                      <wps:cNvSpPr>
                        <a:spLocks noEditPoints="1"/>
                      </wps:cNvSpPr>
                      <wps:spPr bwMode="auto">
                        <a:xfrm>
                          <a:off x="621459" y="62820"/>
                          <a:ext cx="119616" cy="143995"/>
                        </a:xfrm>
                        <a:custGeom>
                          <a:avLst/>
                          <a:gdLst>
                            <a:gd name="T0" fmla="*/ 366 w 697"/>
                            <a:gd name="T1" fmla="*/ 108 h 839"/>
                            <a:gd name="T2" fmla="*/ 310 w 697"/>
                            <a:gd name="T3" fmla="*/ 114 h 839"/>
                            <a:gd name="T4" fmla="*/ 257 w 697"/>
                            <a:gd name="T5" fmla="*/ 136 h 839"/>
                            <a:gd name="T6" fmla="*/ 214 w 697"/>
                            <a:gd name="T7" fmla="*/ 173 h 839"/>
                            <a:gd name="T8" fmla="*/ 177 w 697"/>
                            <a:gd name="T9" fmla="*/ 219 h 839"/>
                            <a:gd name="T10" fmla="*/ 149 w 697"/>
                            <a:gd name="T11" fmla="*/ 275 h 839"/>
                            <a:gd name="T12" fmla="*/ 133 w 697"/>
                            <a:gd name="T13" fmla="*/ 340 h 839"/>
                            <a:gd name="T14" fmla="*/ 564 w 697"/>
                            <a:gd name="T15" fmla="*/ 340 h 839"/>
                            <a:gd name="T16" fmla="*/ 558 w 697"/>
                            <a:gd name="T17" fmla="*/ 272 h 839"/>
                            <a:gd name="T18" fmla="*/ 542 w 697"/>
                            <a:gd name="T19" fmla="*/ 216 h 839"/>
                            <a:gd name="T20" fmla="*/ 511 w 697"/>
                            <a:gd name="T21" fmla="*/ 170 h 839"/>
                            <a:gd name="T22" fmla="*/ 471 w 697"/>
                            <a:gd name="T23" fmla="*/ 136 h 839"/>
                            <a:gd name="T24" fmla="*/ 424 w 697"/>
                            <a:gd name="T25" fmla="*/ 114 h 839"/>
                            <a:gd name="T26" fmla="*/ 366 w 697"/>
                            <a:gd name="T27" fmla="*/ 108 h 839"/>
                            <a:gd name="T28" fmla="*/ 366 w 697"/>
                            <a:gd name="T29" fmla="*/ 0 h 839"/>
                            <a:gd name="T30" fmla="*/ 440 w 697"/>
                            <a:gd name="T31" fmla="*/ 6 h 839"/>
                            <a:gd name="T32" fmla="*/ 505 w 697"/>
                            <a:gd name="T33" fmla="*/ 24 h 839"/>
                            <a:gd name="T34" fmla="*/ 561 w 697"/>
                            <a:gd name="T35" fmla="*/ 55 h 839"/>
                            <a:gd name="T36" fmla="*/ 610 w 697"/>
                            <a:gd name="T37" fmla="*/ 99 h 839"/>
                            <a:gd name="T38" fmla="*/ 648 w 697"/>
                            <a:gd name="T39" fmla="*/ 154 h 839"/>
                            <a:gd name="T40" fmla="*/ 675 w 697"/>
                            <a:gd name="T41" fmla="*/ 223 h 839"/>
                            <a:gd name="T42" fmla="*/ 691 w 697"/>
                            <a:gd name="T43" fmla="*/ 297 h 839"/>
                            <a:gd name="T44" fmla="*/ 697 w 697"/>
                            <a:gd name="T45" fmla="*/ 384 h 839"/>
                            <a:gd name="T46" fmla="*/ 697 w 697"/>
                            <a:gd name="T47" fmla="*/ 449 h 839"/>
                            <a:gd name="T48" fmla="*/ 133 w 697"/>
                            <a:gd name="T49" fmla="*/ 449 h 839"/>
                            <a:gd name="T50" fmla="*/ 136 w 697"/>
                            <a:gd name="T51" fmla="*/ 514 h 839"/>
                            <a:gd name="T52" fmla="*/ 152 w 697"/>
                            <a:gd name="T53" fmla="*/ 570 h 839"/>
                            <a:gd name="T54" fmla="*/ 174 w 697"/>
                            <a:gd name="T55" fmla="*/ 616 h 839"/>
                            <a:gd name="T56" fmla="*/ 204 w 697"/>
                            <a:gd name="T57" fmla="*/ 656 h 839"/>
                            <a:gd name="T58" fmla="*/ 242 w 697"/>
                            <a:gd name="T59" fmla="*/ 687 h 839"/>
                            <a:gd name="T60" fmla="*/ 285 w 697"/>
                            <a:gd name="T61" fmla="*/ 712 h 839"/>
                            <a:gd name="T62" fmla="*/ 335 w 697"/>
                            <a:gd name="T63" fmla="*/ 724 h 839"/>
                            <a:gd name="T64" fmla="*/ 393 w 697"/>
                            <a:gd name="T65" fmla="*/ 727 h 839"/>
                            <a:gd name="T66" fmla="*/ 459 w 697"/>
                            <a:gd name="T67" fmla="*/ 724 h 839"/>
                            <a:gd name="T68" fmla="*/ 524 w 697"/>
                            <a:gd name="T69" fmla="*/ 706 h 839"/>
                            <a:gd name="T70" fmla="*/ 582 w 697"/>
                            <a:gd name="T71" fmla="*/ 678 h 839"/>
                            <a:gd name="T72" fmla="*/ 641 w 697"/>
                            <a:gd name="T73" fmla="*/ 641 h 839"/>
                            <a:gd name="T74" fmla="*/ 641 w 697"/>
                            <a:gd name="T75" fmla="*/ 762 h 839"/>
                            <a:gd name="T76" fmla="*/ 582 w 697"/>
                            <a:gd name="T77" fmla="*/ 796 h 839"/>
                            <a:gd name="T78" fmla="*/ 517 w 697"/>
                            <a:gd name="T79" fmla="*/ 817 h 839"/>
                            <a:gd name="T80" fmla="*/ 446 w 697"/>
                            <a:gd name="T81" fmla="*/ 833 h 839"/>
                            <a:gd name="T82" fmla="*/ 363 w 697"/>
                            <a:gd name="T83" fmla="*/ 839 h 839"/>
                            <a:gd name="T84" fmla="*/ 282 w 697"/>
                            <a:gd name="T85" fmla="*/ 830 h 839"/>
                            <a:gd name="T86" fmla="*/ 211 w 697"/>
                            <a:gd name="T87" fmla="*/ 811 h 839"/>
                            <a:gd name="T88" fmla="*/ 149 w 697"/>
                            <a:gd name="T89" fmla="*/ 777 h 839"/>
                            <a:gd name="T90" fmla="*/ 96 w 697"/>
                            <a:gd name="T91" fmla="*/ 727 h 839"/>
                            <a:gd name="T92" fmla="*/ 53 w 697"/>
                            <a:gd name="T93" fmla="*/ 666 h 839"/>
                            <a:gd name="T94" fmla="*/ 22 w 697"/>
                            <a:gd name="T95" fmla="*/ 594 h 839"/>
                            <a:gd name="T96" fmla="*/ 6 w 697"/>
                            <a:gd name="T97" fmla="*/ 514 h 839"/>
                            <a:gd name="T98" fmla="*/ 0 w 697"/>
                            <a:gd name="T99" fmla="*/ 421 h 839"/>
                            <a:gd name="T100" fmla="*/ 3 w 697"/>
                            <a:gd name="T101" fmla="*/ 343 h 839"/>
                            <a:gd name="T102" fmla="*/ 22 w 697"/>
                            <a:gd name="T103" fmla="*/ 272 h 839"/>
                            <a:gd name="T104" fmla="*/ 46 w 697"/>
                            <a:gd name="T105" fmla="*/ 204 h 839"/>
                            <a:gd name="T106" fmla="*/ 84 w 697"/>
                            <a:gd name="T107" fmla="*/ 145 h 839"/>
                            <a:gd name="T108" fmla="*/ 127 w 697"/>
                            <a:gd name="T109" fmla="*/ 92 h 839"/>
                            <a:gd name="T110" fmla="*/ 180 w 697"/>
                            <a:gd name="T111" fmla="*/ 52 h 839"/>
                            <a:gd name="T112" fmla="*/ 239 w 697"/>
                            <a:gd name="T113" fmla="*/ 21 h 839"/>
                            <a:gd name="T114" fmla="*/ 301 w 697"/>
                            <a:gd name="T115" fmla="*/ 6 h 839"/>
                            <a:gd name="T116" fmla="*/ 366 w 697"/>
                            <a:gd name="T117" fmla="*/ 0 h 8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97" h="839">
                              <a:moveTo>
                                <a:pt x="366" y="108"/>
                              </a:moveTo>
                              <a:lnTo>
                                <a:pt x="310" y="114"/>
                              </a:lnTo>
                              <a:lnTo>
                                <a:pt x="257" y="136"/>
                              </a:lnTo>
                              <a:lnTo>
                                <a:pt x="214" y="173"/>
                              </a:lnTo>
                              <a:lnTo>
                                <a:pt x="177" y="219"/>
                              </a:lnTo>
                              <a:lnTo>
                                <a:pt x="149" y="275"/>
                              </a:lnTo>
                              <a:lnTo>
                                <a:pt x="133" y="340"/>
                              </a:lnTo>
                              <a:lnTo>
                                <a:pt x="564" y="340"/>
                              </a:lnTo>
                              <a:lnTo>
                                <a:pt x="558" y="272"/>
                              </a:lnTo>
                              <a:lnTo>
                                <a:pt x="542" y="216"/>
                              </a:lnTo>
                              <a:lnTo>
                                <a:pt x="511" y="170"/>
                              </a:lnTo>
                              <a:lnTo>
                                <a:pt x="471" y="136"/>
                              </a:lnTo>
                              <a:lnTo>
                                <a:pt x="424" y="114"/>
                              </a:lnTo>
                              <a:lnTo>
                                <a:pt x="366" y="108"/>
                              </a:lnTo>
                              <a:close/>
                              <a:moveTo>
                                <a:pt x="366" y="0"/>
                              </a:moveTo>
                              <a:lnTo>
                                <a:pt x="440" y="6"/>
                              </a:lnTo>
                              <a:lnTo>
                                <a:pt x="505" y="24"/>
                              </a:lnTo>
                              <a:lnTo>
                                <a:pt x="561" y="55"/>
                              </a:lnTo>
                              <a:lnTo>
                                <a:pt x="610" y="99"/>
                              </a:lnTo>
                              <a:lnTo>
                                <a:pt x="648" y="154"/>
                              </a:lnTo>
                              <a:lnTo>
                                <a:pt x="675" y="223"/>
                              </a:lnTo>
                              <a:lnTo>
                                <a:pt x="691" y="297"/>
                              </a:lnTo>
                              <a:lnTo>
                                <a:pt x="697" y="384"/>
                              </a:lnTo>
                              <a:lnTo>
                                <a:pt x="697" y="449"/>
                              </a:lnTo>
                              <a:lnTo>
                                <a:pt x="133" y="449"/>
                              </a:lnTo>
                              <a:lnTo>
                                <a:pt x="136" y="514"/>
                              </a:lnTo>
                              <a:lnTo>
                                <a:pt x="152" y="570"/>
                              </a:lnTo>
                              <a:lnTo>
                                <a:pt x="174" y="616"/>
                              </a:lnTo>
                              <a:lnTo>
                                <a:pt x="204" y="656"/>
                              </a:lnTo>
                              <a:lnTo>
                                <a:pt x="242" y="687"/>
                              </a:lnTo>
                              <a:lnTo>
                                <a:pt x="285" y="712"/>
                              </a:lnTo>
                              <a:lnTo>
                                <a:pt x="335" y="724"/>
                              </a:lnTo>
                              <a:lnTo>
                                <a:pt x="393" y="727"/>
                              </a:lnTo>
                              <a:lnTo>
                                <a:pt x="459" y="724"/>
                              </a:lnTo>
                              <a:lnTo>
                                <a:pt x="524" y="706"/>
                              </a:lnTo>
                              <a:lnTo>
                                <a:pt x="582" y="678"/>
                              </a:lnTo>
                              <a:lnTo>
                                <a:pt x="641" y="641"/>
                              </a:lnTo>
                              <a:lnTo>
                                <a:pt x="641" y="762"/>
                              </a:lnTo>
                              <a:lnTo>
                                <a:pt x="582" y="796"/>
                              </a:lnTo>
                              <a:lnTo>
                                <a:pt x="517" y="817"/>
                              </a:lnTo>
                              <a:lnTo>
                                <a:pt x="446" y="833"/>
                              </a:lnTo>
                              <a:lnTo>
                                <a:pt x="363" y="839"/>
                              </a:lnTo>
                              <a:lnTo>
                                <a:pt x="282" y="830"/>
                              </a:lnTo>
                              <a:lnTo>
                                <a:pt x="211" y="811"/>
                              </a:lnTo>
                              <a:lnTo>
                                <a:pt x="149" y="777"/>
                              </a:lnTo>
                              <a:lnTo>
                                <a:pt x="96" y="727"/>
                              </a:lnTo>
                              <a:lnTo>
                                <a:pt x="53" y="666"/>
                              </a:lnTo>
                              <a:lnTo>
                                <a:pt x="22" y="594"/>
                              </a:lnTo>
                              <a:lnTo>
                                <a:pt x="6" y="514"/>
                              </a:lnTo>
                              <a:lnTo>
                                <a:pt x="0" y="421"/>
                              </a:lnTo>
                              <a:lnTo>
                                <a:pt x="3" y="343"/>
                              </a:lnTo>
                              <a:lnTo>
                                <a:pt x="22" y="272"/>
                              </a:lnTo>
                              <a:lnTo>
                                <a:pt x="46" y="204"/>
                              </a:lnTo>
                              <a:lnTo>
                                <a:pt x="84" y="145"/>
                              </a:lnTo>
                              <a:lnTo>
                                <a:pt x="127" y="92"/>
                              </a:lnTo>
                              <a:lnTo>
                                <a:pt x="180" y="52"/>
                              </a:lnTo>
                              <a:lnTo>
                                <a:pt x="239" y="21"/>
                              </a:lnTo>
                              <a:lnTo>
                                <a:pt x="301" y="6"/>
                              </a:lnTo>
                              <a:lnTo>
                                <a:pt x="366" y="0"/>
                              </a:lnTo>
                              <a:close/>
                            </a:path>
                          </a:pathLst>
                        </a:custGeom>
                        <a:solidFill>
                          <a:schemeClr val="accent1"/>
                        </a:solidFill>
                        <a:ln w="0">
                          <a:noFill/>
                          <a:prstDash val="solid"/>
                          <a:round/>
                          <a:headEnd/>
                          <a:tailEnd/>
                        </a:ln>
                      </wps:spPr>
                      <wps:bodyPr rot="0" vert="horz" wrap="square" lIns="24650" tIns="12323" rIns="24650" bIns="12323" anchor="t" anchorCtr="0" upright="1">
                        <a:noAutofit/>
                      </wps:bodyPr>
                    </wps:wsp>
                    <wps:wsp>
                      <wps:cNvPr id="17" name="Freeform 10"/>
                      <wps:cNvSpPr>
                        <a:spLocks noEditPoints="1"/>
                      </wps:cNvSpPr>
                      <wps:spPr bwMode="auto">
                        <a:xfrm>
                          <a:off x="768707" y="11160"/>
                          <a:ext cx="117567" cy="191871"/>
                        </a:xfrm>
                        <a:custGeom>
                          <a:avLst/>
                          <a:gdLst>
                            <a:gd name="T0" fmla="*/ 130 w 685"/>
                            <a:gd name="T1" fmla="*/ 118 h 1118"/>
                            <a:gd name="T2" fmla="*/ 130 w 685"/>
                            <a:gd name="T3" fmla="*/ 576 h 1118"/>
                            <a:gd name="T4" fmla="*/ 270 w 685"/>
                            <a:gd name="T5" fmla="*/ 576 h 1118"/>
                            <a:gd name="T6" fmla="*/ 332 w 685"/>
                            <a:gd name="T7" fmla="*/ 573 h 1118"/>
                            <a:gd name="T8" fmla="*/ 387 w 685"/>
                            <a:gd name="T9" fmla="*/ 561 h 1118"/>
                            <a:gd name="T10" fmla="*/ 437 w 685"/>
                            <a:gd name="T11" fmla="*/ 542 h 1118"/>
                            <a:gd name="T12" fmla="*/ 477 w 685"/>
                            <a:gd name="T13" fmla="*/ 514 h 1118"/>
                            <a:gd name="T14" fmla="*/ 508 w 685"/>
                            <a:gd name="T15" fmla="*/ 480 h 1118"/>
                            <a:gd name="T16" fmla="*/ 530 w 685"/>
                            <a:gd name="T17" fmla="*/ 440 h 1118"/>
                            <a:gd name="T18" fmla="*/ 542 w 685"/>
                            <a:gd name="T19" fmla="*/ 393 h 1118"/>
                            <a:gd name="T20" fmla="*/ 549 w 685"/>
                            <a:gd name="T21" fmla="*/ 341 h 1118"/>
                            <a:gd name="T22" fmla="*/ 542 w 685"/>
                            <a:gd name="T23" fmla="*/ 282 h 1118"/>
                            <a:gd name="T24" fmla="*/ 527 w 685"/>
                            <a:gd name="T25" fmla="*/ 232 h 1118"/>
                            <a:gd name="T26" fmla="*/ 499 w 685"/>
                            <a:gd name="T27" fmla="*/ 189 h 1118"/>
                            <a:gd name="T28" fmla="*/ 462 w 685"/>
                            <a:gd name="T29" fmla="*/ 158 h 1118"/>
                            <a:gd name="T30" fmla="*/ 415 w 685"/>
                            <a:gd name="T31" fmla="*/ 136 h 1118"/>
                            <a:gd name="T32" fmla="*/ 357 w 685"/>
                            <a:gd name="T33" fmla="*/ 121 h 1118"/>
                            <a:gd name="T34" fmla="*/ 285 w 685"/>
                            <a:gd name="T35" fmla="*/ 118 h 1118"/>
                            <a:gd name="T36" fmla="*/ 130 w 685"/>
                            <a:gd name="T37" fmla="*/ 118 h 1118"/>
                            <a:gd name="T38" fmla="*/ 0 w 685"/>
                            <a:gd name="T39" fmla="*/ 0 h 1118"/>
                            <a:gd name="T40" fmla="*/ 307 w 685"/>
                            <a:gd name="T41" fmla="*/ 0 h 1118"/>
                            <a:gd name="T42" fmla="*/ 394 w 685"/>
                            <a:gd name="T43" fmla="*/ 3 h 1118"/>
                            <a:gd name="T44" fmla="*/ 468 w 685"/>
                            <a:gd name="T45" fmla="*/ 22 h 1118"/>
                            <a:gd name="T46" fmla="*/ 533 w 685"/>
                            <a:gd name="T47" fmla="*/ 50 h 1118"/>
                            <a:gd name="T48" fmla="*/ 586 w 685"/>
                            <a:gd name="T49" fmla="*/ 87 h 1118"/>
                            <a:gd name="T50" fmla="*/ 629 w 685"/>
                            <a:gd name="T51" fmla="*/ 136 h 1118"/>
                            <a:gd name="T52" fmla="*/ 660 w 685"/>
                            <a:gd name="T53" fmla="*/ 192 h 1118"/>
                            <a:gd name="T54" fmla="*/ 679 w 685"/>
                            <a:gd name="T55" fmla="*/ 257 h 1118"/>
                            <a:gd name="T56" fmla="*/ 685 w 685"/>
                            <a:gd name="T57" fmla="*/ 335 h 1118"/>
                            <a:gd name="T58" fmla="*/ 679 w 685"/>
                            <a:gd name="T59" fmla="*/ 412 h 1118"/>
                            <a:gd name="T60" fmla="*/ 657 w 685"/>
                            <a:gd name="T61" fmla="*/ 480 h 1118"/>
                            <a:gd name="T62" fmla="*/ 623 w 685"/>
                            <a:gd name="T63" fmla="*/ 542 h 1118"/>
                            <a:gd name="T64" fmla="*/ 573 w 685"/>
                            <a:gd name="T65" fmla="*/ 595 h 1118"/>
                            <a:gd name="T66" fmla="*/ 511 w 685"/>
                            <a:gd name="T67" fmla="*/ 638 h 1118"/>
                            <a:gd name="T68" fmla="*/ 443 w 685"/>
                            <a:gd name="T69" fmla="*/ 669 h 1118"/>
                            <a:gd name="T70" fmla="*/ 366 w 685"/>
                            <a:gd name="T71" fmla="*/ 688 h 1118"/>
                            <a:gd name="T72" fmla="*/ 279 w 685"/>
                            <a:gd name="T73" fmla="*/ 694 h 1118"/>
                            <a:gd name="T74" fmla="*/ 130 w 685"/>
                            <a:gd name="T75" fmla="*/ 694 h 1118"/>
                            <a:gd name="T76" fmla="*/ 130 w 685"/>
                            <a:gd name="T77" fmla="*/ 1118 h 1118"/>
                            <a:gd name="T78" fmla="*/ 0 w 685"/>
                            <a:gd name="T79" fmla="*/ 1118 h 1118"/>
                            <a:gd name="T80" fmla="*/ 0 w 685"/>
                            <a:gd name="T81" fmla="*/ 0 h 1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685" h="1118">
                              <a:moveTo>
                                <a:pt x="130" y="118"/>
                              </a:moveTo>
                              <a:lnTo>
                                <a:pt x="130" y="576"/>
                              </a:lnTo>
                              <a:lnTo>
                                <a:pt x="270" y="576"/>
                              </a:lnTo>
                              <a:lnTo>
                                <a:pt x="332" y="573"/>
                              </a:lnTo>
                              <a:lnTo>
                                <a:pt x="387" y="561"/>
                              </a:lnTo>
                              <a:lnTo>
                                <a:pt x="437" y="542"/>
                              </a:lnTo>
                              <a:lnTo>
                                <a:pt x="477" y="514"/>
                              </a:lnTo>
                              <a:lnTo>
                                <a:pt x="508" y="480"/>
                              </a:lnTo>
                              <a:lnTo>
                                <a:pt x="530" y="440"/>
                              </a:lnTo>
                              <a:lnTo>
                                <a:pt x="542" y="393"/>
                              </a:lnTo>
                              <a:lnTo>
                                <a:pt x="549" y="341"/>
                              </a:lnTo>
                              <a:lnTo>
                                <a:pt x="542" y="282"/>
                              </a:lnTo>
                              <a:lnTo>
                                <a:pt x="527" y="232"/>
                              </a:lnTo>
                              <a:lnTo>
                                <a:pt x="499" y="189"/>
                              </a:lnTo>
                              <a:lnTo>
                                <a:pt x="462" y="158"/>
                              </a:lnTo>
                              <a:lnTo>
                                <a:pt x="415" y="136"/>
                              </a:lnTo>
                              <a:lnTo>
                                <a:pt x="357" y="121"/>
                              </a:lnTo>
                              <a:lnTo>
                                <a:pt x="285" y="118"/>
                              </a:lnTo>
                              <a:lnTo>
                                <a:pt x="130" y="118"/>
                              </a:lnTo>
                              <a:close/>
                              <a:moveTo>
                                <a:pt x="0" y="0"/>
                              </a:moveTo>
                              <a:lnTo>
                                <a:pt x="307" y="0"/>
                              </a:lnTo>
                              <a:lnTo>
                                <a:pt x="394" y="3"/>
                              </a:lnTo>
                              <a:lnTo>
                                <a:pt x="468" y="22"/>
                              </a:lnTo>
                              <a:lnTo>
                                <a:pt x="533" y="50"/>
                              </a:lnTo>
                              <a:lnTo>
                                <a:pt x="586" y="87"/>
                              </a:lnTo>
                              <a:lnTo>
                                <a:pt x="629" y="136"/>
                              </a:lnTo>
                              <a:lnTo>
                                <a:pt x="660" y="192"/>
                              </a:lnTo>
                              <a:lnTo>
                                <a:pt x="679" y="257"/>
                              </a:lnTo>
                              <a:lnTo>
                                <a:pt x="685" y="335"/>
                              </a:lnTo>
                              <a:lnTo>
                                <a:pt x="679" y="412"/>
                              </a:lnTo>
                              <a:lnTo>
                                <a:pt x="657" y="480"/>
                              </a:lnTo>
                              <a:lnTo>
                                <a:pt x="623" y="542"/>
                              </a:lnTo>
                              <a:lnTo>
                                <a:pt x="573" y="595"/>
                              </a:lnTo>
                              <a:lnTo>
                                <a:pt x="511" y="638"/>
                              </a:lnTo>
                              <a:lnTo>
                                <a:pt x="443" y="669"/>
                              </a:lnTo>
                              <a:lnTo>
                                <a:pt x="366" y="688"/>
                              </a:lnTo>
                              <a:lnTo>
                                <a:pt x="279" y="694"/>
                              </a:lnTo>
                              <a:lnTo>
                                <a:pt x="130" y="694"/>
                              </a:lnTo>
                              <a:lnTo>
                                <a:pt x="130" y="1118"/>
                              </a:lnTo>
                              <a:lnTo>
                                <a:pt x="0" y="1118"/>
                              </a:lnTo>
                              <a:lnTo>
                                <a:pt x="0" y="0"/>
                              </a:lnTo>
                              <a:close/>
                            </a:path>
                          </a:pathLst>
                        </a:custGeom>
                        <a:solidFill>
                          <a:schemeClr val="accent1"/>
                        </a:solidFill>
                        <a:ln w="0">
                          <a:noFill/>
                          <a:prstDash val="solid"/>
                          <a:round/>
                          <a:headEnd/>
                          <a:tailEnd/>
                        </a:ln>
                      </wps:spPr>
                      <wps:bodyPr rot="0" vert="horz" wrap="square" lIns="24650" tIns="12323" rIns="24650" bIns="12323" anchor="t" anchorCtr="0" upright="1">
                        <a:noAutofit/>
                      </wps:bodyPr>
                    </wps:wsp>
                    <wps:wsp>
                      <wps:cNvPr id="18" name="Freeform 11"/>
                      <wps:cNvSpPr>
                        <a:spLocks noEditPoints="1"/>
                      </wps:cNvSpPr>
                      <wps:spPr bwMode="auto">
                        <a:xfrm>
                          <a:off x="890047" y="62820"/>
                          <a:ext cx="135580" cy="143995"/>
                        </a:xfrm>
                        <a:custGeom>
                          <a:avLst/>
                          <a:gdLst>
                            <a:gd name="T0" fmla="*/ 340 w 790"/>
                            <a:gd name="T1" fmla="*/ 114 h 839"/>
                            <a:gd name="T2" fmla="*/ 244 w 790"/>
                            <a:gd name="T3" fmla="*/ 154 h 839"/>
                            <a:gd name="T4" fmla="*/ 173 w 790"/>
                            <a:gd name="T5" fmla="*/ 235 h 839"/>
                            <a:gd name="T6" fmla="*/ 136 w 790"/>
                            <a:gd name="T7" fmla="*/ 353 h 839"/>
                            <a:gd name="T8" fmla="*/ 136 w 790"/>
                            <a:gd name="T9" fmla="*/ 492 h 839"/>
                            <a:gd name="T10" fmla="*/ 173 w 790"/>
                            <a:gd name="T11" fmla="*/ 604 h 839"/>
                            <a:gd name="T12" fmla="*/ 244 w 790"/>
                            <a:gd name="T13" fmla="*/ 684 h 839"/>
                            <a:gd name="T14" fmla="*/ 340 w 790"/>
                            <a:gd name="T15" fmla="*/ 724 h 839"/>
                            <a:gd name="T16" fmla="*/ 458 w 790"/>
                            <a:gd name="T17" fmla="*/ 724 h 839"/>
                            <a:gd name="T18" fmla="*/ 554 w 790"/>
                            <a:gd name="T19" fmla="*/ 684 h 839"/>
                            <a:gd name="T20" fmla="*/ 619 w 790"/>
                            <a:gd name="T21" fmla="*/ 604 h 839"/>
                            <a:gd name="T22" fmla="*/ 653 w 790"/>
                            <a:gd name="T23" fmla="*/ 489 h 839"/>
                            <a:gd name="T24" fmla="*/ 653 w 790"/>
                            <a:gd name="T25" fmla="*/ 350 h 839"/>
                            <a:gd name="T26" fmla="*/ 619 w 790"/>
                            <a:gd name="T27" fmla="*/ 232 h 839"/>
                            <a:gd name="T28" fmla="*/ 554 w 790"/>
                            <a:gd name="T29" fmla="*/ 154 h 839"/>
                            <a:gd name="T30" fmla="*/ 458 w 790"/>
                            <a:gd name="T31" fmla="*/ 114 h 839"/>
                            <a:gd name="T32" fmla="*/ 409 w 790"/>
                            <a:gd name="T33" fmla="*/ 0 h 839"/>
                            <a:gd name="T34" fmla="*/ 567 w 790"/>
                            <a:gd name="T35" fmla="*/ 27 h 839"/>
                            <a:gd name="T36" fmla="*/ 687 w 790"/>
                            <a:gd name="T37" fmla="*/ 111 h 839"/>
                            <a:gd name="T38" fmla="*/ 765 w 790"/>
                            <a:gd name="T39" fmla="*/ 241 h 839"/>
                            <a:gd name="T40" fmla="*/ 790 w 790"/>
                            <a:gd name="T41" fmla="*/ 415 h 839"/>
                            <a:gd name="T42" fmla="*/ 762 w 790"/>
                            <a:gd name="T43" fmla="*/ 588 h 839"/>
                            <a:gd name="T44" fmla="*/ 681 w 790"/>
                            <a:gd name="T45" fmla="*/ 721 h 839"/>
                            <a:gd name="T46" fmla="*/ 554 w 790"/>
                            <a:gd name="T47" fmla="*/ 808 h 839"/>
                            <a:gd name="T48" fmla="*/ 390 w 790"/>
                            <a:gd name="T49" fmla="*/ 839 h 839"/>
                            <a:gd name="T50" fmla="*/ 232 w 790"/>
                            <a:gd name="T51" fmla="*/ 808 h 839"/>
                            <a:gd name="T52" fmla="*/ 108 w 790"/>
                            <a:gd name="T53" fmla="*/ 724 h 839"/>
                            <a:gd name="T54" fmla="*/ 27 w 790"/>
                            <a:gd name="T55" fmla="*/ 594 h 839"/>
                            <a:gd name="T56" fmla="*/ 0 w 790"/>
                            <a:gd name="T57" fmla="*/ 427 h 839"/>
                            <a:gd name="T58" fmla="*/ 27 w 790"/>
                            <a:gd name="T59" fmla="*/ 250 h 839"/>
                            <a:gd name="T60" fmla="*/ 108 w 790"/>
                            <a:gd name="T61" fmla="*/ 114 h 839"/>
                            <a:gd name="T62" fmla="*/ 238 w 790"/>
                            <a:gd name="T63" fmla="*/ 27 h 839"/>
                            <a:gd name="T64" fmla="*/ 409 w 790"/>
                            <a:gd name="T65" fmla="*/ 0 h 8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0" h="839">
                              <a:moveTo>
                                <a:pt x="399" y="108"/>
                              </a:moveTo>
                              <a:lnTo>
                                <a:pt x="340" y="114"/>
                              </a:lnTo>
                              <a:lnTo>
                                <a:pt x="288" y="130"/>
                              </a:lnTo>
                              <a:lnTo>
                                <a:pt x="244" y="154"/>
                              </a:lnTo>
                              <a:lnTo>
                                <a:pt x="204" y="192"/>
                              </a:lnTo>
                              <a:lnTo>
                                <a:pt x="173" y="235"/>
                              </a:lnTo>
                              <a:lnTo>
                                <a:pt x="151" y="291"/>
                              </a:lnTo>
                              <a:lnTo>
                                <a:pt x="136" y="353"/>
                              </a:lnTo>
                              <a:lnTo>
                                <a:pt x="133" y="424"/>
                              </a:lnTo>
                              <a:lnTo>
                                <a:pt x="136" y="492"/>
                              </a:lnTo>
                              <a:lnTo>
                                <a:pt x="151" y="551"/>
                              </a:lnTo>
                              <a:lnTo>
                                <a:pt x="173" y="604"/>
                              </a:lnTo>
                              <a:lnTo>
                                <a:pt x="204" y="647"/>
                              </a:lnTo>
                              <a:lnTo>
                                <a:pt x="244" y="684"/>
                              </a:lnTo>
                              <a:lnTo>
                                <a:pt x="291" y="709"/>
                              </a:lnTo>
                              <a:lnTo>
                                <a:pt x="340" y="724"/>
                              </a:lnTo>
                              <a:lnTo>
                                <a:pt x="399" y="727"/>
                              </a:lnTo>
                              <a:lnTo>
                                <a:pt x="458" y="724"/>
                              </a:lnTo>
                              <a:lnTo>
                                <a:pt x="511" y="709"/>
                              </a:lnTo>
                              <a:lnTo>
                                <a:pt x="554" y="684"/>
                              </a:lnTo>
                              <a:lnTo>
                                <a:pt x="591" y="650"/>
                              </a:lnTo>
                              <a:lnTo>
                                <a:pt x="619" y="604"/>
                              </a:lnTo>
                              <a:lnTo>
                                <a:pt x="641" y="551"/>
                              </a:lnTo>
                              <a:lnTo>
                                <a:pt x="653" y="489"/>
                              </a:lnTo>
                              <a:lnTo>
                                <a:pt x="656" y="421"/>
                              </a:lnTo>
                              <a:lnTo>
                                <a:pt x="653" y="350"/>
                              </a:lnTo>
                              <a:lnTo>
                                <a:pt x="641" y="288"/>
                              </a:lnTo>
                              <a:lnTo>
                                <a:pt x="619" y="232"/>
                              </a:lnTo>
                              <a:lnTo>
                                <a:pt x="591" y="188"/>
                              </a:lnTo>
                              <a:lnTo>
                                <a:pt x="554" y="154"/>
                              </a:lnTo>
                              <a:lnTo>
                                <a:pt x="511" y="130"/>
                              </a:lnTo>
                              <a:lnTo>
                                <a:pt x="458" y="114"/>
                              </a:lnTo>
                              <a:lnTo>
                                <a:pt x="399" y="108"/>
                              </a:lnTo>
                              <a:close/>
                              <a:moveTo>
                                <a:pt x="409" y="0"/>
                              </a:moveTo>
                              <a:lnTo>
                                <a:pt x="492" y="6"/>
                              </a:lnTo>
                              <a:lnTo>
                                <a:pt x="567" y="27"/>
                              </a:lnTo>
                              <a:lnTo>
                                <a:pt x="632" y="61"/>
                              </a:lnTo>
                              <a:lnTo>
                                <a:pt x="687" y="111"/>
                              </a:lnTo>
                              <a:lnTo>
                                <a:pt x="731" y="170"/>
                              </a:lnTo>
                              <a:lnTo>
                                <a:pt x="765" y="241"/>
                              </a:lnTo>
                              <a:lnTo>
                                <a:pt x="783" y="325"/>
                              </a:lnTo>
                              <a:lnTo>
                                <a:pt x="790" y="415"/>
                              </a:lnTo>
                              <a:lnTo>
                                <a:pt x="780" y="504"/>
                              </a:lnTo>
                              <a:lnTo>
                                <a:pt x="762" y="588"/>
                              </a:lnTo>
                              <a:lnTo>
                                <a:pt x="728" y="659"/>
                              </a:lnTo>
                              <a:lnTo>
                                <a:pt x="681" y="721"/>
                              </a:lnTo>
                              <a:lnTo>
                                <a:pt x="622" y="774"/>
                              </a:lnTo>
                              <a:lnTo>
                                <a:pt x="554" y="808"/>
                              </a:lnTo>
                              <a:lnTo>
                                <a:pt x="477" y="830"/>
                              </a:lnTo>
                              <a:lnTo>
                                <a:pt x="390" y="839"/>
                              </a:lnTo>
                              <a:lnTo>
                                <a:pt x="306" y="830"/>
                              </a:lnTo>
                              <a:lnTo>
                                <a:pt x="232" y="808"/>
                              </a:lnTo>
                              <a:lnTo>
                                <a:pt x="164" y="774"/>
                              </a:lnTo>
                              <a:lnTo>
                                <a:pt x="108" y="724"/>
                              </a:lnTo>
                              <a:lnTo>
                                <a:pt x="62" y="662"/>
                              </a:lnTo>
                              <a:lnTo>
                                <a:pt x="27" y="594"/>
                              </a:lnTo>
                              <a:lnTo>
                                <a:pt x="9" y="514"/>
                              </a:lnTo>
                              <a:lnTo>
                                <a:pt x="0" y="427"/>
                              </a:lnTo>
                              <a:lnTo>
                                <a:pt x="9" y="334"/>
                              </a:lnTo>
                              <a:lnTo>
                                <a:pt x="27" y="250"/>
                              </a:lnTo>
                              <a:lnTo>
                                <a:pt x="62" y="176"/>
                              </a:lnTo>
                              <a:lnTo>
                                <a:pt x="108" y="114"/>
                              </a:lnTo>
                              <a:lnTo>
                                <a:pt x="170" y="65"/>
                              </a:lnTo>
                              <a:lnTo>
                                <a:pt x="238" y="27"/>
                              </a:lnTo>
                              <a:lnTo>
                                <a:pt x="319" y="6"/>
                              </a:lnTo>
                              <a:lnTo>
                                <a:pt x="409" y="0"/>
                              </a:lnTo>
                              <a:close/>
                            </a:path>
                          </a:pathLst>
                        </a:custGeom>
                        <a:solidFill>
                          <a:schemeClr val="accent1"/>
                        </a:solidFill>
                        <a:ln w="0">
                          <a:noFill/>
                          <a:prstDash val="solid"/>
                          <a:round/>
                          <a:headEnd/>
                          <a:tailEnd/>
                        </a:ln>
                      </wps:spPr>
                      <wps:bodyPr rot="0" vert="horz" wrap="square" lIns="24650" tIns="12323" rIns="24650" bIns="12323" anchor="t" anchorCtr="0" upright="1">
                        <a:noAutofit/>
                      </wps:bodyPr>
                    </wps:wsp>
                    <wps:wsp>
                      <wps:cNvPr id="19" name="Freeform 12"/>
                      <wps:cNvSpPr>
                        <a:spLocks noEditPoints="1"/>
                      </wps:cNvSpPr>
                      <wps:spPr bwMode="auto">
                        <a:xfrm>
                          <a:off x="1048970" y="2583"/>
                          <a:ext cx="28667" cy="200463"/>
                        </a:xfrm>
                        <a:custGeom>
                          <a:avLst/>
                          <a:gdLst>
                            <a:gd name="T0" fmla="*/ 19 w 167"/>
                            <a:gd name="T1" fmla="*/ 369 h 1168"/>
                            <a:gd name="T2" fmla="*/ 146 w 167"/>
                            <a:gd name="T3" fmla="*/ 369 h 1168"/>
                            <a:gd name="T4" fmla="*/ 146 w 167"/>
                            <a:gd name="T5" fmla="*/ 1168 h 1168"/>
                            <a:gd name="T6" fmla="*/ 19 w 167"/>
                            <a:gd name="T7" fmla="*/ 1168 h 1168"/>
                            <a:gd name="T8" fmla="*/ 19 w 167"/>
                            <a:gd name="T9" fmla="*/ 369 h 1168"/>
                            <a:gd name="T10" fmla="*/ 84 w 167"/>
                            <a:gd name="T11" fmla="*/ 0 h 1168"/>
                            <a:gd name="T12" fmla="*/ 118 w 167"/>
                            <a:gd name="T13" fmla="*/ 7 h 1168"/>
                            <a:gd name="T14" fmla="*/ 142 w 167"/>
                            <a:gd name="T15" fmla="*/ 25 h 1168"/>
                            <a:gd name="T16" fmla="*/ 161 w 167"/>
                            <a:gd name="T17" fmla="*/ 50 h 1168"/>
                            <a:gd name="T18" fmla="*/ 167 w 167"/>
                            <a:gd name="T19" fmla="*/ 81 h 1168"/>
                            <a:gd name="T20" fmla="*/ 161 w 167"/>
                            <a:gd name="T21" fmla="*/ 115 h 1168"/>
                            <a:gd name="T22" fmla="*/ 142 w 167"/>
                            <a:gd name="T23" fmla="*/ 143 h 1168"/>
                            <a:gd name="T24" fmla="*/ 115 w 167"/>
                            <a:gd name="T25" fmla="*/ 162 h 1168"/>
                            <a:gd name="T26" fmla="*/ 84 w 167"/>
                            <a:gd name="T27" fmla="*/ 165 h 1168"/>
                            <a:gd name="T28" fmla="*/ 50 w 167"/>
                            <a:gd name="T29" fmla="*/ 162 h 1168"/>
                            <a:gd name="T30" fmla="*/ 25 w 167"/>
                            <a:gd name="T31" fmla="*/ 143 h 1168"/>
                            <a:gd name="T32" fmla="*/ 6 w 167"/>
                            <a:gd name="T33" fmla="*/ 115 h 1168"/>
                            <a:gd name="T34" fmla="*/ 0 w 167"/>
                            <a:gd name="T35" fmla="*/ 81 h 1168"/>
                            <a:gd name="T36" fmla="*/ 6 w 167"/>
                            <a:gd name="T37" fmla="*/ 50 h 1168"/>
                            <a:gd name="T38" fmla="*/ 25 w 167"/>
                            <a:gd name="T39" fmla="*/ 25 h 1168"/>
                            <a:gd name="T40" fmla="*/ 50 w 167"/>
                            <a:gd name="T41" fmla="*/ 7 h 1168"/>
                            <a:gd name="T42" fmla="*/ 84 w 167"/>
                            <a:gd name="T43" fmla="*/ 0 h 1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67" h="1168">
                              <a:moveTo>
                                <a:pt x="19" y="369"/>
                              </a:moveTo>
                              <a:lnTo>
                                <a:pt x="146" y="369"/>
                              </a:lnTo>
                              <a:lnTo>
                                <a:pt x="146" y="1168"/>
                              </a:lnTo>
                              <a:lnTo>
                                <a:pt x="19" y="1168"/>
                              </a:lnTo>
                              <a:lnTo>
                                <a:pt x="19" y="369"/>
                              </a:lnTo>
                              <a:close/>
                              <a:moveTo>
                                <a:pt x="84" y="0"/>
                              </a:moveTo>
                              <a:lnTo>
                                <a:pt x="118" y="7"/>
                              </a:lnTo>
                              <a:lnTo>
                                <a:pt x="142" y="25"/>
                              </a:lnTo>
                              <a:lnTo>
                                <a:pt x="161" y="50"/>
                              </a:lnTo>
                              <a:lnTo>
                                <a:pt x="167" y="81"/>
                              </a:lnTo>
                              <a:lnTo>
                                <a:pt x="161" y="115"/>
                              </a:lnTo>
                              <a:lnTo>
                                <a:pt x="142" y="143"/>
                              </a:lnTo>
                              <a:lnTo>
                                <a:pt x="115" y="162"/>
                              </a:lnTo>
                              <a:lnTo>
                                <a:pt x="84" y="165"/>
                              </a:lnTo>
                              <a:lnTo>
                                <a:pt x="50" y="162"/>
                              </a:lnTo>
                              <a:lnTo>
                                <a:pt x="25" y="143"/>
                              </a:lnTo>
                              <a:lnTo>
                                <a:pt x="6" y="115"/>
                              </a:lnTo>
                              <a:lnTo>
                                <a:pt x="0" y="81"/>
                              </a:lnTo>
                              <a:lnTo>
                                <a:pt x="6" y="50"/>
                              </a:lnTo>
                              <a:lnTo>
                                <a:pt x="25" y="25"/>
                              </a:lnTo>
                              <a:lnTo>
                                <a:pt x="50" y="7"/>
                              </a:lnTo>
                              <a:lnTo>
                                <a:pt x="84" y="0"/>
                              </a:lnTo>
                              <a:close/>
                            </a:path>
                          </a:pathLst>
                        </a:custGeom>
                        <a:solidFill>
                          <a:schemeClr val="accent1"/>
                        </a:solidFill>
                        <a:ln w="0">
                          <a:noFill/>
                          <a:prstDash val="solid"/>
                          <a:round/>
                          <a:headEnd/>
                          <a:tailEnd/>
                        </a:ln>
                      </wps:spPr>
                      <wps:bodyPr rot="0" vert="horz" wrap="square" lIns="24650" tIns="12323" rIns="24650" bIns="12323" anchor="t" anchorCtr="0" upright="1">
                        <a:noAutofit/>
                      </wps:bodyPr>
                    </wps:wsp>
                    <wps:wsp>
                      <wps:cNvPr id="20" name="Freeform 13"/>
                      <wps:cNvSpPr>
                        <a:spLocks/>
                      </wps:cNvSpPr>
                      <wps:spPr bwMode="auto">
                        <a:xfrm>
                          <a:off x="1109553" y="62821"/>
                          <a:ext cx="114298" cy="140219"/>
                        </a:xfrm>
                        <a:custGeom>
                          <a:avLst/>
                          <a:gdLst>
                            <a:gd name="T0" fmla="*/ 394 w 666"/>
                            <a:gd name="T1" fmla="*/ 0 h 817"/>
                            <a:gd name="T2" fmla="*/ 459 w 666"/>
                            <a:gd name="T3" fmla="*/ 3 h 817"/>
                            <a:gd name="T4" fmla="*/ 511 w 666"/>
                            <a:gd name="T5" fmla="*/ 21 h 817"/>
                            <a:gd name="T6" fmla="*/ 558 w 666"/>
                            <a:gd name="T7" fmla="*/ 46 h 817"/>
                            <a:gd name="T8" fmla="*/ 595 w 666"/>
                            <a:gd name="T9" fmla="*/ 83 h 817"/>
                            <a:gd name="T10" fmla="*/ 626 w 666"/>
                            <a:gd name="T11" fmla="*/ 133 h 817"/>
                            <a:gd name="T12" fmla="*/ 648 w 666"/>
                            <a:gd name="T13" fmla="*/ 188 h 817"/>
                            <a:gd name="T14" fmla="*/ 660 w 666"/>
                            <a:gd name="T15" fmla="*/ 254 h 817"/>
                            <a:gd name="T16" fmla="*/ 666 w 666"/>
                            <a:gd name="T17" fmla="*/ 328 h 817"/>
                            <a:gd name="T18" fmla="*/ 666 w 666"/>
                            <a:gd name="T19" fmla="*/ 817 h 817"/>
                            <a:gd name="T20" fmla="*/ 536 w 666"/>
                            <a:gd name="T21" fmla="*/ 817 h 817"/>
                            <a:gd name="T22" fmla="*/ 536 w 666"/>
                            <a:gd name="T23" fmla="*/ 362 h 817"/>
                            <a:gd name="T24" fmla="*/ 533 w 666"/>
                            <a:gd name="T25" fmla="*/ 285 h 817"/>
                            <a:gd name="T26" fmla="*/ 518 w 666"/>
                            <a:gd name="T27" fmla="*/ 219 h 817"/>
                            <a:gd name="T28" fmla="*/ 490 w 666"/>
                            <a:gd name="T29" fmla="*/ 173 h 817"/>
                            <a:gd name="T30" fmla="*/ 456 w 666"/>
                            <a:gd name="T31" fmla="*/ 136 h 817"/>
                            <a:gd name="T32" fmla="*/ 409 w 666"/>
                            <a:gd name="T33" fmla="*/ 114 h 817"/>
                            <a:gd name="T34" fmla="*/ 350 w 666"/>
                            <a:gd name="T35" fmla="*/ 108 h 817"/>
                            <a:gd name="T36" fmla="*/ 291 w 666"/>
                            <a:gd name="T37" fmla="*/ 117 h 817"/>
                            <a:gd name="T38" fmla="*/ 239 w 666"/>
                            <a:gd name="T39" fmla="*/ 139 h 817"/>
                            <a:gd name="T40" fmla="*/ 192 w 666"/>
                            <a:gd name="T41" fmla="*/ 179 h 817"/>
                            <a:gd name="T42" fmla="*/ 158 w 666"/>
                            <a:gd name="T43" fmla="*/ 232 h 817"/>
                            <a:gd name="T44" fmla="*/ 136 w 666"/>
                            <a:gd name="T45" fmla="*/ 294 h 817"/>
                            <a:gd name="T46" fmla="*/ 130 w 666"/>
                            <a:gd name="T47" fmla="*/ 362 h 817"/>
                            <a:gd name="T48" fmla="*/ 130 w 666"/>
                            <a:gd name="T49" fmla="*/ 817 h 817"/>
                            <a:gd name="T50" fmla="*/ 0 w 666"/>
                            <a:gd name="T51" fmla="*/ 817 h 817"/>
                            <a:gd name="T52" fmla="*/ 0 w 666"/>
                            <a:gd name="T53" fmla="*/ 18 h 817"/>
                            <a:gd name="T54" fmla="*/ 130 w 666"/>
                            <a:gd name="T55" fmla="*/ 18 h 817"/>
                            <a:gd name="T56" fmla="*/ 130 w 666"/>
                            <a:gd name="T57" fmla="*/ 151 h 817"/>
                            <a:gd name="T58" fmla="*/ 133 w 666"/>
                            <a:gd name="T59" fmla="*/ 151 h 817"/>
                            <a:gd name="T60" fmla="*/ 171 w 666"/>
                            <a:gd name="T61" fmla="*/ 96 h 817"/>
                            <a:gd name="T62" fmla="*/ 217 w 666"/>
                            <a:gd name="T63" fmla="*/ 52 h 817"/>
                            <a:gd name="T64" fmla="*/ 270 w 666"/>
                            <a:gd name="T65" fmla="*/ 24 h 817"/>
                            <a:gd name="T66" fmla="*/ 329 w 666"/>
                            <a:gd name="T67" fmla="*/ 6 h 817"/>
                            <a:gd name="T68" fmla="*/ 394 w 666"/>
                            <a:gd name="T69" fmla="*/ 0 h 8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666" h="817">
                              <a:moveTo>
                                <a:pt x="394" y="0"/>
                              </a:moveTo>
                              <a:lnTo>
                                <a:pt x="459" y="3"/>
                              </a:lnTo>
                              <a:lnTo>
                                <a:pt x="511" y="21"/>
                              </a:lnTo>
                              <a:lnTo>
                                <a:pt x="558" y="46"/>
                              </a:lnTo>
                              <a:lnTo>
                                <a:pt x="595" y="83"/>
                              </a:lnTo>
                              <a:lnTo>
                                <a:pt x="626" y="133"/>
                              </a:lnTo>
                              <a:lnTo>
                                <a:pt x="648" y="188"/>
                              </a:lnTo>
                              <a:lnTo>
                                <a:pt x="660" y="254"/>
                              </a:lnTo>
                              <a:lnTo>
                                <a:pt x="666" y="328"/>
                              </a:lnTo>
                              <a:lnTo>
                                <a:pt x="666" y="817"/>
                              </a:lnTo>
                              <a:lnTo>
                                <a:pt x="536" y="817"/>
                              </a:lnTo>
                              <a:lnTo>
                                <a:pt x="536" y="362"/>
                              </a:lnTo>
                              <a:lnTo>
                                <a:pt x="533" y="285"/>
                              </a:lnTo>
                              <a:lnTo>
                                <a:pt x="518" y="219"/>
                              </a:lnTo>
                              <a:lnTo>
                                <a:pt x="490" y="173"/>
                              </a:lnTo>
                              <a:lnTo>
                                <a:pt x="456" y="136"/>
                              </a:lnTo>
                              <a:lnTo>
                                <a:pt x="409" y="114"/>
                              </a:lnTo>
                              <a:lnTo>
                                <a:pt x="350" y="108"/>
                              </a:lnTo>
                              <a:lnTo>
                                <a:pt x="291" y="117"/>
                              </a:lnTo>
                              <a:lnTo>
                                <a:pt x="239" y="139"/>
                              </a:lnTo>
                              <a:lnTo>
                                <a:pt x="192" y="179"/>
                              </a:lnTo>
                              <a:lnTo>
                                <a:pt x="158" y="232"/>
                              </a:lnTo>
                              <a:lnTo>
                                <a:pt x="136" y="294"/>
                              </a:lnTo>
                              <a:lnTo>
                                <a:pt x="130" y="362"/>
                              </a:lnTo>
                              <a:lnTo>
                                <a:pt x="130" y="817"/>
                              </a:lnTo>
                              <a:lnTo>
                                <a:pt x="0" y="817"/>
                              </a:lnTo>
                              <a:lnTo>
                                <a:pt x="0" y="18"/>
                              </a:lnTo>
                              <a:lnTo>
                                <a:pt x="130" y="18"/>
                              </a:lnTo>
                              <a:lnTo>
                                <a:pt x="130" y="151"/>
                              </a:lnTo>
                              <a:lnTo>
                                <a:pt x="133" y="151"/>
                              </a:lnTo>
                              <a:lnTo>
                                <a:pt x="171" y="96"/>
                              </a:lnTo>
                              <a:lnTo>
                                <a:pt x="217" y="52"/>
                              </a:lnTo>
                              <a:lnTo>
                                <a:pt x="270" y="24"/>
                              </a:lnTo>
                              <a:lnTo>
                                <a:pt x="329" y="6"/>
                              </a:lnTo>
                              <a:lnTo>
                                <a:pt x="394" y="0"/>
                              </a:lnTo>
                              <a:close/>
                            </a:path>
                          </a:pathLst>
                        </a:custGeom>
                        <a:solidFill>
                          <a:schemeClr val="accent1"/>
                        </a:solidFill>
                        <a:ln w="0">
                          <a:noFill/>
                          <a:prstDash val="solid"/>
                          <a:round/>
                          <a:headEnd/>
                          <a:tailEnd/>
                        </a:ln>
                      </wps:spPr>
                      <wps:bodyPr rot="0" vert="horz" wrap="square" lIns="24650" tIns="12323" rIns="24650" bIns="12323" anchor="t" anchorCtr="0" upright="1">
                        <a:noAutofit/>
                      </wps:bodyPr>
                    </wps:wsp>
                    <wps:wsp>
                      <wps:cNvPr id="22" name="Freeform 14"/>
                      <wps:cNvSpPr>
                        <a:spLocks/>
                      </wps:cNvSpPr>
                      <wps:spPr bwMode="auto">
                        <a:xfrm>
                          <a:off x="1241360" y="25577"/>
                          <a:ext cx="80315" cy="180724"/>
                        </a:xfrm>
                        <a:custGeom>
                          <a:avLst/>
                          <a:gdLst>
                            <a:gd name="T0" fmla="*/ 264 w 468"/>
                            <a:gd name="T1" fmla="*/ 0 h 1053"/>
                            <a:gd name="T2" fmla="*/ 264 w 468"/>
                            <a:gd name="T3" fmla="*/ 235 h 1053"/>
                            <a:gd name="T4" fmla="*/ 468 w 468"/>
                            <a:gd name="T5" fmla="*/ 235 h 1053"/>
                            <a:gd name="T6" fmla="*/ 468 w 468"/>
                            <a:gd name="T7" fmla="*/ 344 h 1053"/>
                            <a:gd name="T8" fmla="*/ 264 w 468"/>
                            <a:gd name="T9" fmla="*/ 344 h 1053"/>
                            <a:gd name="T10" fmla="*/ 264 w 468"/>
                            <a:gd name="T11" fmla="*/ 796 h 1053"/>
                            <a:gd name="T12" fmla="*/ 267 w 468"/>
                            <a:gd name="T13" fmla="*/ 842 h 1053"/>
                            <a:gd name="T14" fmla="*/ 276 w 468"/>
                            <a:gd name="T15" fmla="*/ 883 h 1053"/>
                            <a:gd name="T16" fmla="*/ 292 w 468"/>
                            <a:gd name="T17" fmla="*/ 910 h 1053"/>
                            <a:gd name="T18" fmla="*/ 313 w 468"/>
                            <a:gd name="T19" fmla="*/ 929 h 1053"/>
                            <a:gd name="T20" fmla="*/ 344 w 468"/>
                            <a:gd name="T21" fmla="*/ 941 h 1053"/>
                            <a:gd name="T22" fmla="*/ 385 w 468"/>
                            <a:gd name="T23" fmla="*/ 944 h 1053"/>
                            <a:gd name="T24" fmla="*/ 428 w 468"/>
                            <a:gd name="T25" fmla="*/ 938 h 1053"/>
                            <a:gd name="T26" fmla="*/ 468 w 468"/>
                            <a:gd name="T27" fmla="*/ 917 h 1053"/>
                            <a:gd name="T28" fmla="*/ 468 w 468"/>
                            <a:gd name="T29" fmla="*/ 1028 h 1053"/>
                            <a:gd name="T30" fmla="*/ 434 w 468"/>
                            <a:gd name="T31" fmla="*/ 1041 h 1053"/>
                            <a:gd name="T32" fmla="*/ 394 w 468"/>
                            <a:gd name="T33" fmla="*/ 1050 h 1053"/>
                            <a:gd name="T34" fmla="*/ 347 w 468"/>
                            <a:gd name="T35" fmla="*/ 1053 h 1053"/>
                            <a:gd name="T36" fmla="*/ 282 w 468"/>
                            <a:gd name="T37" fmla="*/ 1047 h 1053"/>
                            <a:gd name="T38" fmla="*/ 230 w 468"/>
                            <a:gd name="T39" fmla="*/ 1028 h 1053"/>
                            <a:gd name="T40" fmla="*/ 189 w 468"/>
                            <a:gd name="T41" fmla="*/ 994 h 1053"/>
                            <a:gd name="T42" fmla="*/ 162 w 468"/>
                            <a:gd name="T43" fmla="*/ 948 h 1053"/>
                            <a:gd name="T44" fmla="*/ 143 w 468"/>
                            <a:gd name="T45" fmla="*/ 889 h 1053"/>
                            <a:gd name="T46" fmla="*/ 137 w 468"/>
                            <a:gd name="T47" fmla="*/ 817 h 1053"/>
                            <a:gd name="T48" fmla="*/ 137 w 468"/>
                            <a:gd name="T49" fmla="*/ 344 h 1053"/>
                            <a:gd name="T50" fmla="*/ 0 w 468"/>
                            <a:gd name="T51" fmla="*/ 344 h 1053"/>
                            <a:gd name="T52" fmla="*/ 0 w 468"/>
                            <a:gd name="T53" fmla="*/ 235 h 1053"/>
                            <a:gd name="T54" fmla="*/ 137 w 468"/>
                            <a:gd name="T55" fmla="*/ 235 h 1053"/>
                            <a:gd name="T56" fmla="*/ 137 w 468"/>
                            <a:gd name="T57" fmla="*/ 40 h 1053"/>
                            <a:gd name="T58" fmla="*/ 264 w 468"/>
                            <a:gd name="T59" fmla="*/ 0 h 10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68" h="1053">
                              <a:moveTo>
                                <a:pt x="264" y="0"/>
                              </a:moveTo>
                              <a:lnTo>
                                <a:pt x="264" y="235"/>
                              </a:lnTo>
                              <a:lnTo>
                                <a:pt x="468" y="235"/>
                              </a:lnTo>
                              <a:lnTo>
                                <a:pt x="468" y="344"/>
                              </a:lnTo>
                              <a:lnTo>
                                <a:pt x="264" y="344"/>
                              </a:lnTo>
                              <a:lnTo>
                                <a:pt x="264" y="796"/>
                              </a:lnTo>
                              <a:lnTo>
                                <a:pt x="267" y="842"/>
                              </a:lnTo>
                              <a:lnTo>
                                <a:pt x="276" y="883"/>
                              </a:lnTo>
                              <a:lnTo>
                                <a:pt x="292" y="910"/>
                              </a:lnTo>
                              <a:lnTo>
                                <a:pt x="313" y="929"/>
                              </a:lnTo>
                              <a:lnTo>
                                <a:pt x="344" y="941"/>
                              </a:lnTo>
                              <a:lnTo>
                                <a:pt x="385" y="944"/>
                              </a:lnTo>
                              <a:lnTo>
                                <a:pt x="428" y="938"/>
                              </a:lnTo>
                              <a:lnTo>
                                <a:pt x="468" y="917"/>
                              </a:lnTo>
                              <a:lnTo>
                                <a:pt x="468" y="1028"/>
                              </a:lnTo>
                              <a:lnTo>
                                <a:pt x="434" y="1041"/>
                              </a:lnTo>
                              <a:lnTo>
                                <a:pt x="394" y="1050"/>
                              </a:lnTo>
                              <a:lnTo>
                                <a:pt x="347" y="1053"/>
                              </a:lnTo>
                              <a:lnTo>
                                <a:pt x="282" y="1047"/>
                              </a:lnTo>
                              <a:lnTo>
                                <a:pt x="230" y="1028"/>
                              </a:lnTo>
                              <a:lnTo>
                                <a:pt x="189" y="994"/>
                              </a:lnTo>
                              <a:lnTo>
                                <a:pt x="162" y="948"/>
                              </a:lnTo>
                              <a:lnTo>
                                <a:pt x="143" y="889"/>
                              </a:lnTo>
                              <a:lnTo>
                                <a:pt x="137" y="817"/>
                              </a:lnTo>
                              <a:lnTo>
                                <a:pt x="137" y="344"/>
                              </a:lnTo>
                              <a:lnTo>
                                <a:pt x="0" y="344"/>
                              </a:lnTo>
                              <a:lnTo>
                                <a:pt x="0" y="235"/>
                              </a:lnTo>
                              <a:lnTo>
                                <a:pt x="137" y="235"/>
                              </a:lnTo>
                              <a:lnTo>
                                <a:pt x="137" y="40"/>
                              </a:lnTo>
                              <a:lnTo>
                                <a:pt x="264" y="0"/>
                              </a:lnTo>
                              <a:close/>
                            </a:path>
                          </a:pathLst>
                        </a:custGeom>
                        <a:solidFill>
                          <a:schemeClr val="accent1"/>
                        </a:solidFill>
                        <a:ln w="0">
                          <a:noFill/>
                          <a:prstDash val="solid"/>
                          <a:round/>
                          <a:headEnd/>
                          <a:tailEnd/>
                        </a:ln>
                      </wps:spPr>
                      <wps:bodyPr rot="0" vert="horz" wrap="square" lIns="24650" tIns="12323" rIns="24650" bIns="12323" anchor="t" anchorCtr="0" upright="1">
                        <a:noAutofit/>
                      </wps:bodyPr>
                    </wps:wsp>
                    <wps:wsp>
                      <wps:cNvPr id="23" name="Freeform 15"/>
                      <wps:cNvSpPr>
                        <a:spLocks/>
                      </wps:cNvSpPr>
                      <wps:spPr bwMode="auto">
                        <a:xfrm>
                          <a:off x="1386558" y="7898"/>
                          <a:ext cx="118591" cy="195142"/>
                        </a:xfrm>
                        <a:custGeom>
                          <a:avLst/>
                          <a:gdLst>
                            <a:gd name="T0" fmla="*/ 329 w 691"/>
                            <a:gd name="T1" fmla="*/ 0 h 1137"/>
                            <a:gd name="T2" fmla="*/ 397 w 691"/>
                            <a:gd name="T3" fmla="*/ 4 h 1137"/>
                            <a:gd name="T4" fmla="*/ 459 w 691"/>
                            <a:gd name="T5" fmla="*/ 19 h 1137"/>
                            <a:gd name="T6" fmla="*/ 511 w 691"/>
                            <a:gd name="T7" fmla="*/ 44 h 1137"/>
                            <a:gd name="T8" fmla="*/ 561 w 691"/>
                            <a:gd name="T9" fmla="*/ 81 h 1137"/>
                            <a:gd name="T10" fmla="*/ 598 w 691"/>
                            <a:gd name="T11" fmla="*/ 124 h 1137"/>
                            <a:gd name="T12" fmla="*/ 626 w 691"/>
                            <a:gd name="T13" fmla="*/ 177 h 1137"/>
                            <a:gd name="T14" fmla="*/ 645 w 691"/>
                            <a:gd name="T15" fmla="*/ 236 h 1137"/>
                            <a:gd name="T16" fmla="*/ 648 w 691"/>
                            <a:gd name="T17" fmla="*/ 301 h 1137"/>
                            <a:gd name="T18" fmla="*/ 642 w 691"/>
                            <a:gd name="T19" fmla="*/ 378 h 1137"/>
                            <a:gd name="T20" fmla="*/ 623 w 691"/>
                            <a:gd name="T21" fmla="*/ 447 h 1137"/>
                            <a:gd name="T22" fmla="*/ 595 w 691"/>
                            <a:gd name="T23" fmla="*/ 512 h 1137"/>
                            <a:gd name="T24" fmla="*/ 549 w 691"/>
                            <a:gd name="T25" fmla="*/ 574 h 1137"/>
                            <a:gd name="T26" fmla="*/ 484 w 691"/>
                            <a:gd name="T27" fmla="*/ 639 h 1137"/>
                            <a:gd name="T28" fmla="*/ 400 w 691"/>
                            <a:gd name="T29" fmla="*/ 704 h 1137"/>
                            <a:gd name="T30" fmla="*/ 335 w 691"/>
                            <a:gd name="T31" fmla="*/ 750 h 1137"/>
                            <a:gd name="T32" fmla="*/ 285 w 691"/>
                            <a:gd name="T33" fmla="*/ 787 h 1137"/>
                            <a:gd name="T34" fmla="*/ 245 w 691"/>
                            <a:gd name="T35" fmla="*/ 818 h 1137"/>
                            <a:gd name="T36" fmla="*/ 217 w 691"/>
                            <a:gd name="T37" fmla="*/ 843 h 1137"/>
                            <a:gd name="T38" fmla="*/ 177 w 691"/>
                            <a:gd name="T39" fmla="*/ 886 h 1137"/>
                            <a:gd name="T40" fmla="*/ 152 w 691"/>
                            <a:gd name="T41" fmla="*/ 927 h 1137"/>
                            <a:gd name="T42" fmla="*/ 140 w 691"/>
                            <a:gd name="T43" fmla="*/ 970 h 1137"/>
                            <a:gd name="T44" fmla="*/ 134 w 691"/>
                            <a:gd name="T45" fmla="*/ 1023 h 1137"/>
                            <a:gd name="T46" fmla="*/ 691 w 691"/>
                            <a:gd name="T47" fmla="*/ 1023 h 1137"/>
                            <a:gd name="T48" fmla="*/ 691 w 691"/>
                            <a:gd name="T49" fmla="*/ 1137 h 1137"/>
                            <a:gd name="T50" fmla="*/ 0 w 691"/>
                            <a:gd name="T51" fmla="*/ 1137 h 1137"/>
                            <a:gd name="T52" fmla="*/ 0 w 691"/>
                            <a:gd name="T53" fmla="*/ 1082 h 1137"/>
                            <a:gd name="T54" fmla="*/ 6 w 691"/>
                            <a:gd name="T55" fmla="*/ 1001 h 1137"/>
                            <a:gd name="T56" fmla="*/ 25 w 691"/>
                            <a:gd name="T57" fmla="*/ 933 h 1137"/>
                            <a:gd name="T58" fmla="*/ 56 w 691"/>
                            <a:gd name="T59" fmla="*/ 871 h 1137"/>
                            <a:gd name="T60" fmla="*/ 103 w 691"/>
                            <a:gd name="T61" fmla="*/ 809 h 1137"/>
                            <a:gd name="T62" fmla="*/ 137 w 691"/>
                            <a:gd name="T63" fmla="*/ 775 h 1137"/>
                            <a:gd name="T64" fmla="*/ 180 w 691"/>
                            <a:gd name="T65" fmla="*/ 738 h 1137"/>
                            <a:gd name="T66" fmla="*/ 236 w 691"/>
                            <a:gd name="T67" fmla="*/ 694 h 1137"/>
                            <a:gd name="T68" fmla="*/ 304 w 691"/>
                            <a:gd name="T69" fmla="*/ 642 h 1137"/>
                            <a:gd name="T70" fmla="*/ 375 w 691"/>
                            <a:gd name="T71" fmla="*/ 589 h 1137"/>
                            <a:gd name="T72" fmla="*/ 428 w 691"/>
                            <a:gd name="T73" fmla="*/ 536 h 1137"/>
                            <a:gd name="T74" fmla="*/ 468 w 691"/>
                            <a:gd name="T75" fmla="*/ 484 h 1137"/>
                            <a:gd name="T76" fmla="*/ 496 w 691"/>
                            <a:gd name="T77" fmla="*/ 431 h 1137"/>
                            <a:gd name="T78" fmla="*/ 511 w 691"/>
                            <a:gd name="T79" fmla="*/ 375 h 1137"/>
                            <a:gd name="T80" fmla="*/ 518 w 691"/>
                            <a:gd name="T81" fmla="*/ 310 h 1137"/>
                            <a:gd name="T82" fmla="*/ 511 w 691"/>
                            <a:gd name="T83" fmla="*/ 254 h 1137"/>
                            <a:gd name="T84" fmla="*/ 493 w 691"/>
                            <a:gd name="T85" fmla="*/ 202 h 1137"/>
                            <a:gd name="T86" fmla="*/ 462 w 691"/>
                            <a:gd name="T87" fmla="*/ 162 h 1137"/>
                            <a:gd name="T88" fmla="*/ 422 w 691"/>
                            <a:gd name="T89" fmla="*/ 131 h 1137"/>
                            <a:gd name="T90" fmla="*/ 372 w 691"/>
                            <a:gd name="T91" fmla="*/ 115 h 1137"/>
                            <a:gd name="T92" fmla="*/ 313 w 691"/>
                            <a:gd name="T93" fmla="*/ 109 h 1137"/>
                            <a:gd name="T94" fmla="*/ 242 w 691"/>
                            <a:gd name="T95" fmla="*/ 118 h 1137"/>
                            <a:gd name="T96" fmla="*/ 171 w 691"/>
                            <a:gd name="T97" fmla="*/ 143 h 1137"/>
                            <a:gd name="T98" fmla="*/ 106 w 691"/>
                            <a:gd name="T99" fmla="*/ 186 h 1137"/>
                            <a:gd name="T100" fmla="*/ 44 w 691"/>
                            <a:gd name="T101" fmla="*/ 245 h 1137"/>
                            <a:gd name="T102" fmla="*/ 44 w 691"/>
                            <a:gd name="T103" fmla="*/ 106 h 1137"/>
                            <a:gd name="T104" fmla="*/ 103 w 691"/>
                            <a:gd name="T105" fmla="*/ 59 h 1137"/>
                            <a:gd name="T106" fmla="*/ 165 w 691"/>
                            <a:gd name="T107" fmla="*/ 25 h 1137"/>
                            <a:gd name="T108" fmla="*/ 211 w 691"/>
                            <a:gd name="T109" fmla="*/ 13 h 1137"/>
                            <a:gd name="T110" fmla="*/ 267 w 691"/>
                            <a:gd name="T111" fmla="*/ 4 h 1137"/>
                            <a:gd name="T112" fmla="*/ 329 w 691"/>
                            <a:gd name="T113" fmla="*/ 0 h 1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691" h="1137">
                              <a:moveTo>
                                <a:pt x="329" y="0"/>
                              </a:moveTo>
                              <a:lnTo>
                                <a:pt x="397" y="4"/>
                              </a:lnTo>
                              <a:lnTo>
                                <a:pt x="459" y="19"/>
                              </a:lnTo>
                              <a:lnTo>
                                <a:pt x="511" y="44"/>
                              </a:lnTo>
                              <a:lnTo>
                                <a:pt x="561" y="81"/>
                              </a:lnTo>
                              <a:lnTo>
                                <a:pt x="598" y="124"/>
                              </a:lnTo>
                              <a:lnTo>
                                <a:pt x="626" y="177"/>
                              </a:lnTo>
                              <a:lnTo>
                                <a:pt x="645" y="236"/>
                              </a:lnTo>
                              <a:lnTo>
                                <a:pt x="648" y="301"/>
                              </a:lnTo>
                              <a:lnTo>
                                <a:pt x="642" y="378"/>
                              </a:lnTo>
                              <a:lnTo>
                                <a:pt x="623" y="447"/>
                              </a:lnTo>
                              <a:lnTo>
                                <a:pt x="595" y="512"/>
                              </a:lnTo>
                              <a:lnTo>
                                <a:pt x="549" y="574"/>
                              </a:lnTo>
                              <a:lnTo>
                                <a:pt x="484" y="639"/>
                              </a:lnTo>
                              <a:lnTo>
                                <a:pt x="400" y="704"/>
                              </a:lnTo>
                              <a:lnTo>
                                <a:pt x="335" y="750"/>
                              </a:lnTo>
                              <a:lnTo>
                                <a:pt x="285" y="787"/>
                              </a:lnTo>
                              <a:lnTo>
                                <a:pt x="245" y="818"/>
                              </a:lnTo>
                              <a:lnTo>
                                <a:pt x="217" y="843"/>
                              </a:lnTo>
                              <a:lnTo>
                                <a:pt x="177" y="886"/>
                              </a:lnTo>
                              <a:lnTo>
                                <a:pt x="152" y="927"/>
                              </a:lnTo>
                              <a:lnTo>
                                <a:pt x="140" y="970"/>
                              </a:lnTo>
                              <a:lnTo>
                                <a:pt x="134" y="1023"/>
                              </a:lnTo>
                              <a:lnTo>
                                <a:pt x="691" y="1023"/>
                              </a:lnTo>
                              <a:lnTo>
                                <a:pt x="691" y="1137"/>
                              </a:lnTo>
                              <a:lnTo>
                                <a:pt x="0" y="1137"/>
                              </a:lnTo>
                              <a:lnTo>
                                <a:pt x="0" y="1082"/>
                              </a:lnTo>
                              <a:lnTo>
                                <a:pt x="6" y="1001"/>
                              </a:lnTo>
                              <a:lnTo>
                                <a:pt x="25" y="933"/>
                              </a:lnTo>
                              <a:lnTo>
                                <a:pt x="56" y="871"/>
                              </a:lnTo>
                              <a:lnTo>
                                <a:pt x="103" y="809"/>
                              </a:lnTo>
                              <a:lnTo>
                                <a:pt x="137" y="775"/>
                              </a:lnTo>
                              <a:lnTo>
                                <a:pt x="180" y="738"/>
                              </a:lnTo>
                              <a:lnTo>
                                <a:pt x="236" y="694"/>
                              </a:lnTo>
                              <a:lnTo>
                                <a:pt x="304" y="642"/>
                              </a:lnTo>
                              <a:lnTo>
                                <a:pt x="375" y="589"/>
                              </a:lnTo>
                              <a:lnTo>
                                <a:pt x="428" y="536"/>
                              </a:lnTo>
                              <a:lnTo>
                                <a:pt x="468" y="484"/>
                              </a:lnTo>
                              <a:lnTo>
                                <a:pt x="496" y="431"/>
                              </a:lnTo>
                              <a:lnTo>
                                <a:pt x="511" y="375"/>
                              </a:lnTo>
                              <a:lnTo>
                                <a:pt x="518" y="310"/>
                              </a:lnTo>
                              <a:lnTo>
                                <a:pt x="511" y="254"/>
                              </a:lnTo>
                              <a:lnTo>
                                <a:pt x="493" y="202"/>
                              </a:lnTo>
                              <a:lnTo>
                                <a:pt x="462" y="162"/>
                              </a:lnTo>
                              <a:lnTo>
                                <a:pt x="422" y="131"/>
                              </a:lnTo>
                              <a:lnTo>
                                <a:pt x="372" y="115"/>
                              </a:lnTo>
                              <a:lnTo>
                                <a:pt x="313" y="109"/>
                              </a:lnTo>
                              <a:lnTo>
                                <a:pt x="242" y="118"/>
                              </a:lnTo>
                              <a:lnTo>
                                <a:pt x="171" y="143"/>
                              </a:lnTo>
                              <a:lnTo>
                                <a:pt x="106" y="186"/>
                              </a:lnTo>
                              <a:lnTo>
                                <a:pt x="44" y="245"/>
                              </a:lnTo>
                              <a:lnTo>
                                <a:pt x="44" y="106"/>
                              </a:lnTo>
                              <a:lnTo>
                                <a:pt x="103" y="59"/>
                              </a:lnTo>
                              <a:lnTo>
                                <a:pt x="165" y="25"/>
                              </a:lnTo>
                              <a:lnTo>
                                <a:pt x="211" y="13"/>
                              </a:lnTo>
                              <a:lnTo>
                                <a:pt x="267" y="4"/>
                              </a:lnTo>
                              <a:lnTo>
                                <a:pt x="329" y="0"/>
                              </a:lnTo>
                              <a:close/>
                            </a:path>
                          </a:pathLst>
                        </a:custGeom>
                        <a:solidFill>
                          <a:schemeClr val="accent1"/>
                        </a:solidFill>
                        <a:ln w="0">
                          <a:noFill/>
                          <a:prstDash val="solid"/>
                          <a:round/>
                          <a:headEnd/>
                          <a:tailEnd/>
                        </a:ln>
                      </wps:spPr>
                      <wps:bodyPr rot="0" vert="horz" wrap="square" lIns="24650" tIns="12323" rIns="24650" bIns="12323" anchor="t" anchorCtr="0" upright="1">
                        <a:noAutofit/>
                      </wps:bodyPr>
                    </wps:wsp>
                    <wps:wsp>
                      <wps:cNvPr id="24" name="Freeform 16"/>
                      <wps:cNvSpPr>
                        <a:spLocks noEditPoints="1"/>
                      </wps:cNvSpPr>
                      <wps:spPr bwMode="auto">
                        <a:xfrm>
                          <a:off x="1524368" y="7898"/>
                          <a:ext cx="124937" cy="198917"/>
                        </a:xfrm>
                        <a:custGeom>
                          <a:avLst/>
                          <a:gdLst>
                            <a:gd name="T0" fmla="*/ 313 w 728"/>
                            <a:gd name="T1" fmla="*/ 115 h 1159"/>
                            <a:gd name="T2" fmla="*/ 223 w 728"/>
                            <a:gd name="T3" fmla="*/ 177 h 1159"/>
                            <a:gd name="T4" fmla="*/ 164 w 728"/>
                            <a:gd name="T5" fmla="*/ 298 h 1159"/>
                            <a:gd name="T6" fmla="*/ 133 w 728"/>
                            <a:gd name="T7" fmla="*/ 481 h 1159"/>
                            <a:gd name="T8" fmla="*/ 133 w 728"/>
                            <a:gd name="T9" fmla="*/ 701 h 1159"/>
                            <a:gd name="T10" fmla="*/ 164 w 728"/>
                            <a:gd name="T11" fmla="*/ 871 h 1159"/>
                            <a:gd name="T12" fmla="*/ 223 w 728"/>
                            <a:gd name="T13" fmla="*/ 986 h 1159"/>
                            <a:gd name="T14" fmla="*/ 310 w 728"/>
                            <a:gd name="T15" fmla="*/ 1041 h 1159"/>
                            <a:gd name="T16" fmla="*/ 418 w 728"/>
                            <a:gd name="T17" fmla="*/ 1041 h 1159"/>
                            <a:gd name="T18" fmla="*/ 508 w 728"/>
                            <a:gd name="T19" fmla="*/ 982 h 1159"/>
                            <a:gd name="T20" fmla="*/ 564 w 728"/>
                            <a:gd name="T21" fmla="*/ 868 h 1159"/>
                            <a:gd name="T22" fmla="*/ 595 w 728"/>
                            <a:gd name="T23" fmla="*/ 694 h 1159"/>
                            <a:gd name="T24" fmla="*/ 595 w 728"/>
                            <a:gd name="T25" fmla="*/ 474 h 1159"/>
                            <a:gd name="T26" fmla="*/ 567 w 728"/>
                            <a:gd name="T27" fmla="*/ 295 h 1159"/>
                            <a:gd name="T28" fmla="*/ 508 w 728"/>
                            <a:gd name="T29" fmla="*/ 174 h 1159"/>
                            <a:gd name="T30" fmla="*/ 424 w 728"/>
                            <a:gd name="T31" fmla="*/ 115 h 1159"/>
                            <a:gd name="T32" fmla="*/ 375 w 728"/>
                            <a:gd name="T33" fmla="*/ 0 h 1159"/>
                            <a:gd name="T34" fmla="*/ 514 w 728"/>
                            <a:gd name="T35" fmla="*/ 28 h 1159"/>
                            <a:gd name="T36" fmla="*/ 619 w 728"/>
                            <a:gd name="T37" fmla="*/ 112 h 1159"/>
                            <a:gd name="T38" fmla="*/ 691 w 728"/>
                            <a:gd name="T39" fmla="*/ 254 h 1159"/>
                            <a:gd name="T40" fmla="*/ 725 w 728"/>
                            <a:gd name="T41" fmla="*/ 453 h 1159"/>
                            <a:gd name="T42" fmla="*/ 725 w 728"/>
                            <a:gd name="T43" fmla="*/ 679 h 1159"/>
                            <a:gd name="T44" fmla="*/ 694 w 728"/>
                            <a:gd name="T45" fmla="*/ 862 h 1159"/>
                            <a:gd name="T46" fmla="*/ 632 w 728"/>
                            <a:gd name="T47" fmla="*/ 1004 h 1159"/>
                            <a:gd name="T48" fmla="*/ 539 w 728"/>
                            <a:gd name="T49" fmla="*/ 1103 h 1159"/>
                            <a:gd name="T50" fmla="*/ 421 w 728"/>
                            <a:gd name="T51" fmla="*/ 1153 h 1159"/>
                            <a:gd name="T52" fmla="*/ 288 w 728"/>
                            <a:gd name="T53" fmla="*/ 1153 h 1159"/>
                            <a:gd name="T54" fmla="*/ 176 w 728"/>
                            <a:gd name="T55" fmla="*/ 1106 h 1159"/>
                            <a:gd name="T56" fmla="*/ 93 w 728"/>
                            <a:gd name="T57" fmla="*/ 1013 h 1159"/>
                            <a:gd name="T58" fmla="*/ 31 w 728"/>
                            <a:gd name="T59" fmla="*/ 877 h 1159"/>
                            <a:gd name="T60" fmla="*/ 3 w 728"/>
                            <a:gd name="T61" fmla="*/ 704 h 1159"/>
                            <a:gd name="T62" fmla="*/ 3 w 728"/>
                            <a:gd name="T63" fmla="*/ 490 h 1159"/>
                            <a:gd name="T64" fmla="*/ 34 w 728"/>
                            <a:gd name="T65" fmla="*/ 301 h 1159"/>
                            <a:gd name="T66" fmla="*/ 96 w 728"/>
                            <a:gd name="T67" fmla="*/ 152 h 1159"/>
                            <a:gd name="T68" fmla="*/ 186 w 728"/>
                            <a:gd name="T69" fmla="*/ 56 h 1159"/>
                            <a:gd name="T70" fmla="*/ 306 w 728"/>
                            <a:gd name="T71" fmla="*/ 7 h 1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728" h="1159">
                              <a:moveTo>
                                <a:pt x="368" y="109"/>
                              </a:moveTo>
                              <a:lnTo>
                                <a:pt x="313" y="115"/>
                              </a:lnTo>
                              <a:lnTo>
                                <a:pt x="266" y="137"/>
                              </a:lnTo>
                              <a:lnTo>
                                <a:pt x="223" y="177"/>
                              </a:lnTo>
                              <a:lnTo>
                                <a:pt x="189" y="230"/>
                              </a:lnTo>
                              <a:lnTo>
                                <a:pt x="164" y="298"/>
                              </a:lnTo>
                              <a:lnTo>
                                <a:pt x="145" y="381"/>
                              </a:lnTo>
                              <a:lnTo>
                                <a:pt x="133" y="481"/>
                              </a:lnTo>
                              <a:lnTo>
                                <a:pt x="130" y="595"/>
                              </a:lnTo>
                              <a:lnTo>
                                <a:pt x="133" y="701"/>
                              </a:lnTo>
                              <a:lnTo>
                                <a:pt x="145" y="793"/>
                              </a:lnTo>
                              <a:lnTo>
                                <a:pt x="164" y="871"/>
                              </a:lnTo>
                              <a:lnTo>
                                <a:pt x="189" y="936"/>
                              </a:lnTo>
                              <a:lnTo>
                                <a:pt x="223" y="986"/>
                              </a:lnTo>
                              <a:lnTo>
                                <a:pt x="263" y="1020"/>
                              </a:lnTo>
                              <a:lnTo>
                                <a:pt x="310" y="1041"/>
                              </a:lnTo>
                              <a:lnTo>
                                <a:pt x="365" y="1047"/>
                              </a:lnTo>
                              <a:lnTo>
                                <a:pt x="418" y="1041"/>
                              </a:lnTo>
                              <a:lnTo>
                                <a:pt x="468" y="1020"/>
                              </a:lnTo>
                              <a:lnTo>
                                <a:pt x="508" y="982"/>
                              </a:lnTo>
                              <a:lnTo>
                                <a:pt x="539" y="933"/>
                              </a:lnTo>
                              <a:lnTo>
                                <a:pt x="564" y="868"/>
                              </a:lnTo>
                              <a:lnTo>
                                <a:pt x="582" y="787"/>
                              </a:lnTo>
                              <a:lnTo>
                                <a:pt x="595" y="694"/>
                              </a:lnTo>
                              <a:lnTo>
                                <a:pt x="598" y="586"/>
                              </a:lnTo>
                              <a:lnTo>
                                <a:pt x="595" y="474"/>
                              </a:lnTo>
                              <a:lnTo>
                                <a:pt x="582" y="375"/>
                              </a:lnTo>
                              <a:lnTo>
                                <a:pt x="567" y="295"/>
                              </a:lnTo>
                              <a:lnTo>
                                <a:pt x="539" y="227"/>
                              </a:lnTo>
                              <a:lnTo>
                                <a:pt x="508" y="174"/>
                              </a:lnTo>
                              <a:lnTo>
                                <a:pt x="471" y="137"/>
                              </a:lnTo>
                              <a:lnTo>
                                <a:pt x="424" y="115"/>
                              </a:lnTo>
                              <a:lnTo>
                                <a:pt x="368" y="109"/>
                              </a:lnTo>
                              <a:close/>
                              <a:moveTo>
                                <a:pt x="375" y="0"/>
                              </a:moveTo>
                              <a:lnTo>
                                <a:pt x="449" y="7"/>
                              </a:lnTo>
                              <a:lnTo>
                                <a:pt x="514" y="28"/>
                              </a:lnTo>
                              <a:lnTo>
                                <a:pt x="573" y="62"/>
                              </a:lnTo>
                              <a:lnTo>
                                <a:pt x="619" y="112"/>
                              </a:lnTo>
                              <a:lnTo>
                                <a:pt x="660" y="177"/>
                              </a:lnTo>
                              <a:lnTo>
                                <a:pt x="691" y="254"/>
                              </a:lnTo>
                              <a:lnTo>
                                <a:pt x="712" y="347"/>
                              </a:lnTo>
                              <a:lnTo>
                                <a:pt x="725" y="453"/>
                              </a:lnTo>
                              <a:lnTo>
                                <a:pt x="728" y="574"/>
                              </a:lnTo>
                              <a:lnTo>
                                <a:pt x="725" y="679"/>
                              </a:lnTo>
                              <a:lnTo>
                                <a:pt x="712" y="775"/>
                              </a:lnTo>
                              <a:lnTo>
                                <a:pt x="694" y="862"/>
                              </a:lnTo>
                              <a:lnTo>
                                <a:pt x="666" y="939"/>
                              </a:lnTo>
                              <a:lnTo>
                                <a:pt x="632" y="1004"/>
                              </a:lnTo>
                              <a:lnTo>
                                <a:pt x="588" y="1060"/>
                              </a:lnTo>
                              <a:lnTo>
                                <a:pt x="539" y="1103"/>
                              </a:lnTo>
                              <a:lnTo>
                                <a:pt x="483" y="1134"/>
                              </a:lnTo>
                              <a:lnTo>
                                <a:pt x="421" y="1153"/>
                              </a:lnTo>
                              <a:lnTo>
                                <a:pt x="353" y="1159"/>
                              </a:lnTo>
                              <a:lnTo>
                                <a:pt x="288" y="1153"/>
                              </a:lnTo>
                              <a:lnTo>
                                <a:pt x="229" y="1134"/>
                              </a:lnTo>
                              <a:lnTo>
                                <a:pt x="176" y="1106"/>
                              </a:lnTo>
                              <a:lnTo>
                                <a:pt x="130" y="1066"/>
                              </a:lnTo>
                              <a:lnTo>
                                <a:pt x="93" y="1013"/>
                              </a:lnTo>
                              <a:lnTo>
                                <a:pt x="59" y="951"/>
                              </a:lnTo>
                              <a:lnTo>
                                <a:pt x="31" y="877"/>
                              </a:lnTo>
                              <a:lnTo>
                                <a:pt x="12" y="797"/>
                              </a:lnTo>
                              <a:lnTo>
                                <a:pt x="3" y="704"/>
                              </a:lnTo>
                              <a:lnTo>
                                <a:pt x="0" y="601"/>
                              </a:lnTo>
                              <a:lnTo>
                                <a:pt x="3" y="490"/>
                              </a:lnTo>
                              <a:lnTo>
                                <a:pt x="15" y="388"/>
                              </a:lnTo>
                              <a:lnTo>
                                <a:pt x="34" y="301"/>
                              </a:lnTo>
                              <a:lnTo>
                                <a:pt x="59" y="220"/>
                              </a:lnTo>
                              <a:lnTo>
                                <a:pt x="96" y="152"/>
                              </a:lnTo>
                              <a:lnTo>
                                <a:pt x="136" y="100"/>
                              </a:lnTo>
                              <a:lnTo>
                                <a:pt x="186" y="56"/>
                              </a:lnTo>
                              <a:lnTo>
                                <a:pt x="241" y="25"/>
                              </a:lnTo>
                              <a:lnTo>
                                <a:pt x="306" y="7"/>
                              </a:lnTo>
                              <a:lnTo>
                                <a:pt x="375" y="0"/>
                              </a:lnTo>
                              <a:close/>
                            </a:path>
                          </a:pathLst>
                        </a:custGeom>
                        <a:solidFill>
                          <a:schemeClr val="accent1"/>
                        </a:solidFill>
                        <a:ln w="0">
                          <a:noFill/>
                          <a:prstDash val="solid"/>
                          <a:round/>
                          <a:headEnd/>
                          <a:tailEnd/>
                        </a:ln>
                      </wps:spPr>
                      <wps:bodyPr rot="0" vert="horz" wrap="square" lIns="24650" tIns="12323" rIns="24650" bIns="12323" anchor="t" anchorCtr="0" upright="1">
                        <a:noAutofit/>
                      </wps:bodyPr>
                    </wps:wsp>
                    <wps:wsp>
                      <wps:cNvPr id="25" name="Freeform 17"/>
                      <wps:cNvSpPr>
                        <a:spLocks/>
                      </wps:cNvSpPr>
                      <wps:spPr bwMode="auto">
                        <a:xfrm>
                          <a:off x="1664242" y="6872"/>
                          <a:ext cx="66419" cy="196166"/>
                        </a:xfrm>
                        <a:custGeom>
                          <a:avLst/>
                          <a:gdLst>
                            <a:gd name="T0" fmla="*/ 340 w 387"/>
                            <a:gd name="T1" fmla="*/ 0 h 1143"/>
                            <a:gd name="T2" fmla="*/ 387 w 387"/>
                            <a:gd name="T3" fmla="*/ 0 h 1143"/>
                            <a:gd name="T4" fmla="*/ 387 w 387"/>
                            <a:gd name="T5" fmla="*/ 1143 h 1143"/>
                            <a:gd name="T6" fmla="*/ 260 w 387"/>
                            <a:gd name="T7" fmla="*/ 1143 h 1143"/>
                            <a:gd name="T8" fmla="*/ 260 w 387"/>
                            <a:gd name="T9" fmla="*/ 177 h 1143"/>
                            <a:gd name="T10" fmla="*/ 232 w 387"/>
                            <a:gd name="T11" fmla="*/ 199 h 1143"/>
                            <a:gd name="T12" fmla="*/ 195 w 387"/>
                            <a:gd name="T13" fmla="*/ 223 h 1143"/>
                            <a:gd name="T14" fmla="*/ 145 w 387"/>
                            <a:gd name="T15" fmla="*/ 251 h 1143"/>
                            <a:gd name="T16" fmla="*/ 71 w 387"/>
                            <a:gd name="T17" fmla="*/ 285 h 1143"/>
                            <a:gd name="T18" fmla="*/ 0 w 387"/>
                            <a:gd name="T19" fmla="*/ 310 h 1143"/>
                            <a:gd name="T20" fmla="*/ 0 w 387"/>
                            <a:gd name="T21" fmla="*/ 180 h 1143"/>
                            <a:gd name="T22" fmla="*/ 89 w 387"/>
                            <a:gd name="T23" fmla="*/ 149 h 1143"/>
                            <a:gd name="T24" fmla="*/ 182 w 387"/>
                            <a:gd name="T25" fmla="*/ 102 h 1143"/>
                            <a:gd name="T26" fmla="*/ 272 w 387"/>
                            <a:gd name="T27" fmla="*/ 50 h 1143"/>
                            <a:gd name="T28" fmla="*/ 340 w 387"/>
                            <a:gd name="T29" fmla="*/ 0 h 1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7" h="1143">
                              <a:moveTo>
                                <a:pt x="340" y="0"/>
                              </a:moveTo>
                              <a:lnTo>
                                <a:pt x="387" y="0"/>
                              </a:lnTo>
                              <a:lnTo>
                                <a:pt x="387" y="1143"/>
                              </a:lnTo>
                              <a:lnTo>
                                <a:pt x="260" y="1143"/>
                              </a:lnTo>
                              <a:lnTo>
                                <a:pt x="260" y="177"/>
                              </a:lnTo>
                              <a:lnTo>
                                <a:pt x="232" y="199"/>
                              </a:lnTo>
                              <a:lnTo>
                                <a:pt x="195" y="223"/>
                              </a:lnTo>
                              <a:lnTo>
                                <a:pt x="145" y="251"/>
                              </a:lnTo>
                              <a:lnTo>
                                <a:pt x="71" y="285"/>
                              </a:lnTo>
                              <a:lnTo>
                                <a:pt x="0" y="310"/>
                              </a:lnTo>
                              <a:lnTo>
                                <a:pt x="0" y="180"/>
                              </a:lnTo>
                              <a:lnTo>
                                <a:pt x="89" y="149"/>
                              </a:lnTo>
                              <a:lnTo>
                                <a:pt x="182" y="102"/>
                              </a:lnTo>
                              <a:lnTo>
                                <a:pt x="272" y="50"/>
                              </a:lnTo>
                              <a:lnTo>
                                <a:pt x="340" y="0"/>
                              </a:lnTo>
                              <a:close/>
                            </a:path>
                          </a:pathLst>
                        </a:custGeom>
                        <a:solidFill>
                          <a:schemeClr val="accent1"/>
                        </a:solidFill>
                        <a:ln w="0">
                          <a:noFill/>
                          <a:prstDash val="solid"/>
                          <a:round/>
                          <a:headEnd/>
                          <a:tailEnd/>
                        </a:ln>
                      </wps:spPr>
                      <wps:bodyPr rot="0" vert="horz" wrap="square" lIns="24650" tIns="12323" rIns="24650" bIns="12323" anchor="t" anchorCtr="0" upright="1">
                        <a:noAutofit/>
                      </wps:bodyPr>
                    </wps:wsp>
                    <wps:wsp>
                      <wps:cNvPr id="26" name="Freeform 18"/>
                      <wps:cNvSpPr>
                        <a:spLocks/>
                      </wps:cNvSpPr>
                      <wps:spPr bwMode="auto">
                        <a:xfrm>
                          <a:off x="1770475" y="7898"/>
                          <a:ext cx="111217" cy="198917"/>
                        </a:xfrm>
                        <a:custGeom>
                          <a:avLst/>
                          <a:gdLst>
                            <a:gd name="T0" fmla="*/ 363 w 648"/>
                            <a:gd name="T1" fmla="*/ 4 h 1159"/>
                            <a:gd name="T2" fmla="*/ 477 w 648"/>
                            <a:gd name="T3" fmla="*/ 41 h 1159"/>
                            <a:gd name="T4" fmla="*/ 561 w 648"/>
                            <a:gd name="T5" fmla="*/ 112 h 1159"/>
                            <a:gd name="T6" fmla="*/ 601 w 648"/>
                            <a:gd name="T7" fmla="*/ 208 h 1159"/>
                            <a:gd name="T8" fmla="*/ 601 w 648"/>
                            <a:gd name="T9" fmla="*/ 335 h 1159"/>
                            <a:gd name="T10" fmla="*/ 552 w 648"/>
                            <a:gd name="T11" fmla="*/ 447 h 1159"/>
                            <a:gd name="T12" fmla="*/ 453 w 648"/>
                            <a:gd name="T13" fmla="*/ 524 h 1159"/>
                            <a:gd name="T14" fmla="*/ 384 w 648"/>
                            <a:gd name="T15" fmla="*/ 552 h 1159"/>
                            <a:gd name="T16" fmla="*/ 521 w 648"/>
                            <a:gd name="T17" fmla="*/ 598 h 1159"/>
                            <a:gd name="T18" fmla="*/ 617 w 648"/>
                            <a:gd name="T19" fmla="*/ 691 h 1159"/>
                            <a:gd name="T20" fmla="*/ 648 w 648"/>
                            <a:gd name="T21" fmla="*/ 821 h 1159"/>
                            <a:gd name="T22" fmla="*/ 620 w 648"/>
                            <a:gd name="T23" fmla="*/ 958 h 1159"/>
                            <a:gd name="T24" fmla="*/ 539 w 648"/>
                            <a:gd name="T25" fmla="*/ 1066 h 1159"/>
                            <a:gd name="T26" fmla="*/ 415 w 648"/>
                            <a:gd name="T27" fmla="*/ 1134 h 1159"/>
                            <a:gd name="T28" fmla="*/ 254 w 648"/>
                            <a:gd name="T29" fmla="*/ 1159 h 1159"/>
                            <a:gd name="T30" fmla="*/ 112 w 648"/>
                            <a:gd name="T31" fmla="*/ 1144 h 1159"/>
                            <a:gd name="T32" fmla="*/ 0 w 648"/>
                            <a:gd name="T33" fmla="*/ 1097 h 1159"/>
                            <a:gd name="T34" fmla="*/ 59 w 648"/>
                            <a:gd name="T35" fmla="*/ 998 h 1159"/>
                            <a:gd name="T36" fmla="*/ 189 w 648"/>
                            <a:gd name="T37" fmla="*/ 1041 h 1159"/>
                            <a:gd name="T38" fmla="*/ 332 w 648"/>
                            <a:gd name="T39" fmla="*/ 1041 h 1159"/>
                            <a:gd name="T40" fmla="*/ 446 w 648"/>
                            <a:gd name="T41" fmla="*/ 989 h 1159"/>
                            <a:gd name="T42" fmla="*/ 508 w 648"/>
                            <a:gd name="T43" fmla="*/ 896 h 1159"/>
                            <a:gd name="T44" fmla="*/ 511 w 648"/>
                            <a:gd name="T45" fmla="*/ 775 h 1159"/>
                            <a:gd name="T46" fmla="*/ 459 w 648"/>
                            <a:gd name="T47" fmla="*/ 685 h 1159"/>
                            <a:gd name="T48" fmla="*/ 356 w 648"/>
                            <a:gd name="T49" fmla="*/ 632 h 1159"/>
                            <a:gd name="T50" fmla="*/ 205 w 648"/>
                            <a:gd name="T51" fmla="*/ 614 h 1159"/>
                            <a:gd name="T52" fmla="*/ 112 w 648"/>
                            <a:gd name="T53" fmla="*/ 505 h 1159"/>
                            <a:gd name="T54" fmla="*/ 273 w 648"/>
                            <a:gd name="T55" fmla="*/ 499 h 1159"/>
                            <a:gd name="T56" fmla="*/ 387 w 648"/>
                            <a:gd name="T57" fmla="*/ 465 h 1159"/>
                            <a:gd name="T58" fmla="*/ 453 w 648"/>
                            <a:gd name="T59" fmla="*/ 400 h 1159"/>
                            <a:gd name="T60" fmla="*/ 477 w 648"/>
                            <a:gd name="T61" fmla="*/ 298 h 1159"/>
                            <a:gd name="T62" fmla="*/ 453 w 648"/>
                            <a:gd name="T63" fmla="*/ 193 h 1159"/>
                            <a:gd name="T64" fmla="*/ 381 w 648"/>
                            <a:gd name="T65" fmla="*/ 127 h 1159"/>
                            <a:gd name="T66" fmla="*/ 267 w 648"/>
                            <a:gd name="T67" fmla="*/ 109 h 1159"/>
                            <a:gd name="T68" fmla="*/ 115 w 648"/>
                            <a:gd name="T69" fmla="*/ 143 h 1159"/>
                            <a:gd name="T70" fmla="*/ 44 w 648"/>
                            <a:gd name="T71" fmla="*/ 62 h 1159"/>
                            <a:gd name="T72" fmla="*/ 205 w 648"/>
                            <a:gd name="T73" fmla="*/ 7 h 1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648" h="1159">
                              <a:moveTo>
                                <a:pt x="298" y="0"/>
                              </a:moveTo>
                              <a:lnTo>
                                <a:pt x="363" y="4"/>
                              </a:lnTo>
                              <a:lnTo>
                                <a:pt x="422" y="19"/>
                              </a:lnTo>
                              <a:lnTo>
                                <a:pt x="477" y="41"/>
                              </a:lnTo>
                              <a:lnTo>
                                <a:pt x="521" y="72"/>
                              </a:lnTo>
                              <a:lnTo>
                                <a:pt x="561" y="112"/>
                              </a:lnTo>
                              <a:lnTo>
                                <a:pt x="586" y="158"/>
                              </a:lnTo>
                              <a:lnTo>
                                <a:pt x="601" y="208"/>
                              </a:lnTo>
                              <a:lnTo>
                                <a:pt x="607" y="267"/>
                              </a:lnTo>
                              <a:lnTo>
                                <a:pt x="601" y="335"/>
                              </a:lnTo>
                              <a:lnTo>
                                <a:pt x="583" y="397"/>
                              </a:lnTo>
                              <a:lnTo>
                                <a:pt x="552" y="447"/>
                              </a:lnTo>
                              <a:lnTo>
                                <a:pt x="508" y="490"/>
                              </a:lnTo>
                              <a:lnTo>
                                <a:pt x="453" y="524"/>
                              </a:lnTo>
                              <a:lnTo>
                                <a:pt x="384" y="552"/>
                              </a:lnTo>
                              <a:lnTo>
                                <a:pt x="384" y="552"/>
                              </a:lnTo>
                              <a:lnTo>
                                <a:pt x="459" y="570"/>
                              </a:lnTo>
                              <a:lnTo>
                                <a:pt x="521" y="598"/>
                              </a:lnTo>
                              <a:lnTo>
                                <a:pt x="576" y="639"/>
                              </a:lnTo>
                              <a:lnTo>
                                <a:pt x="617" y="691"/>
                              </a:lnTo>
                              <a:lnTo>
                                <a:pt x="642" y="753"/>
                              </a:lnTo>
                              <a:lnTo>
                                <a:pt x="648" y="821"/>
                              </a:lnTo>
                              <a:lnTo>
                                <a:pt x="642" y="893"/>
                              </a:lnTo>
                              <a:lnTo>
                                <a:pt x="620" y="958"/>
                              </a:lnTo>
                              <a:lnTo>
                                <a:pt x="586" y="1017"/>
                              </a:lnTo>
                              <a:lnTo>
                                <a:pt x="539" y="1066"/>
                              </a:lnTo>
                              <a:lnTo>
                                <a:pt x="480" y="1106"/>
                              </a:lnTo>
                              <a:lnTo>
                                <a:pt x="415" y="1134"/>
                              </a:lnTo>
                              <a:lnTo>
                                <a:pt x="338" y="1153"/>
                              </a:lnTo>
                              <a:lnTo>
                                <a:pt x="254" y="1159"/>
                              </a:lnTo>
                              <a:lnTo>
                                <a:pt x="180" y="1153"/>
                              </a:lnTo>
                              <a:lnTo>
                                <a:pt x="112" y="1144"/>
                              </a:lnTo>
                              <a:lnTo>
                                <a:pt x="50" y="1125"/>
                              </a:lnTo>
                              <a:lnTo>
                                <a:pt x="0" y="1097"/>
                              </a:lnTo>
                              <a:lnTo>
                                <a:pt x="0" y="961"/>
                              </a:lnTo>
                              <a:lnTo>
                                <a:pt x="59" y="998"/>
                              </a:lnTo>
                              <a:lnTo>
                                <a:pt x="121" y="1026"/>
                              </a:lnTo>
                              <a:lnTo>
                                <a:pt x="189" y="1041"/>
                              </a:lnTo>
                              <a:lnTo>
                                <a:pt x="260" y="1047"/>
                              </a:lnTo>
                              <a:lnTo>
                                <a:pt x="332" y="1041"/>
                              </a:lnTo>
                              <a:lnTo>
                                <a:pt x="394" y="1023"/>
                              </a:lnTo>
                              <a:lnTo>
                                <a:pt x="446" y="989"/>
                              </a:lnTo>
                              <a:lnTo>
                                <a:pt x="487" y="945"/>
                              </a:lnTo>
                              <a:lnTo>
                                <a:pt x="508" y="896"/>
                              </a:lnTo>
                              <a:lnTo>
                                <a:pt x="518" y="834"/>
                              </a:lnTo>
                              <a:lnTo>
                                <a:pt x="511" y="775"/>
                              </a:lnTo>
                              <a:lnTo>
                                <a:pt x="493" y="725"/>
                              </a:lnTo>
                              <a:lnTo>
                                <a:pt x="459" y="685"/>
                              </a:lnTo>
                              <a:lnTo>
                                <a:pt x="415" y="654"/>
                              </a:lnTo>
                              <a:lnTo>
                                <a:pt x="356" y="632"/>
                              </a:lnTo>
                              <a:lnTo>
                                <a:pt x="288" y="617"/>
                              </a:lnTo>
                              <a:lnTo>
                                <a:pt x="205" y="614"/>
                              </a:lnTo>
                              <a:lnTo>
                                <a:pt x="112" y="614"/>
                              </a:lnTo>
                              <a:lnTo>
                                <a:pt x="112" y="505"/>
                              </a:lnTo>
                              <a:lnTo>
                                <a:pt x="198" y="505"/>
                              </a:lnTo>
                              <a:lnTo>
                                <a:pt x="273" y="499"/>
                              </a:lnTo>
                              <a:lnTo>
                                <a:pt x="335" y="487"/>
                              </a:lnTo>
                              <a:lnTo>
                                <a:pt x="387" y="465"/>
                              </a:lnTo>
                              <a:lnTo>
                                <a:pt x="425" y="437"/>
                              </a:lnTo>
                              <a:lnTo>
                                <a:pt x="453" y="400"/>
                              </a:lnTo>
                              <a:lnTo>
                                <a:pt x="471" y="354"/>
                              </a:lnTo>
                              <a:lnTo>
                                <a:pt x="477" y="298"/>
                              </a:lnTo>
                              <a:lnTo>
                                <a:pt x="471" y="239"/>
                              </a:lnTo>
                              <a:lnTo>
                                <a:pt x="453" y="193"/>
                              </a:lnTo>
                              <a:lnTo>
                                <a:pt x="425" y="155"/>
                              </a:lnTo>
                              <a:lnTo>
                                <a:pt x="381" y="127"/>
                              </a:lnTo>
                              <a:lnTo>
                                <a:pt x="329" y="112"/>
                              </a:lnTo>
                              <a:lnTo>
                                <a:pt x="267" y="109"/>
                              </a:lnTo>
                              <a:lnTo>
                                <a:pt x="189" y="115"/>
                              </a:lnTo>
                              <a:lnTo>
                                <a:pt x="115" y="143"/>
                              </a:lnTo>
                              <a:lnTo>
                                <a:pt x="44" y="186"/>
                              </a:lnTo>
                              <a:lnTo>
                                <a:pt x="44" y="62"/>
                              </a:lnTo>
                              <a:lnTo>
                                <a:pt x="118" y="28"/>
                              </a:lnTo>
                              <a:lnTo>
                                <a:pt x="205" y="7"/>
                              </a:lnTo>
                              <a:lnTo>
                                <a:pt x="298" y="0"/>
                              </a:lnTo>
                              <a:close/>
                            </a:path>
                          </a:pathLst>
                        </a:custGeom>
                        <a:solidFill>
                          <a:schemeClr val="accent1"/>
                        </a:solidFill>
                        <a:ln w="0">
                          <a:noFill/>
                          <a:prstDash val="solid"/>
                          <a:round/>
                          <a:headEnd/>
                          <a:tailEnd/>
                        </a:ln>
                      </wps:spPr>
                      <wps:bodyPr rot="0" vert="horz" wrap="square" lIns="24650" tIns="12323" rIns="24650" bIns="12323"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29F9B01" id="Canvas 29" o:spid="_x0000_s1026" editas="canvas" style="position:absolute;margin-left:3.7pt;margin-top:-36.6pt;width:158.4pt;height:18.75pt;z-index:251679744" coordsize="20116,2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0116;height:2374;visibility:visible;mso-wrap-style:square">
                <v:fill o:detectmouseclick="t"/>
                <v:path o:connecttype="none"/>
              </v:shape>
              <v:shape id="Freeform 5" o:spid="_x0000_s1028" style="position:absolute;left:1285;top:78;width:1074;height:1990;visibility:visible;mso-wrap-style:square;v-text-anchor:top" coordsize="626,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" path="m356,r72,l486,10r53,12l576,38r,148l530,155,477,134,418,121r-68,-3l291,121r-49,16l198,165r-34,34l146,239r-7,46l143,338r15,37l180,409r37,34l251,465r46,31l356,530r90,56l514,635r50,50l598,738r19,55l626,855r-6,69l598,982r-31,50l524,1078r-53,35l406,1137r-71,16l251,1159r-65,-6l112,1137,43,1116,,1094,,939r56,37l124,1010r77,22l270,1038r68,-3l390,1020r41,-22l462,964r18,-40l486,871r-6,-43l465,787,440,750,412,722,369,691,316,657,251,617,167,567,102,518,56,468,25,419,6,363,3,298,9,236,28,177,59,127,102,81,155,47,214,19,282,4,356,xe" fillcolor="#0072c6 [3204]" stroked="f" strokeweight="0">
                <v:path arrowok="t" o:connecttype="custom" o:connectlocs="73457,0;92508,3776;98859,31923;81867,22998;60070,20252;41534,23513;28147,34154;23856,48914;27117,64361;37244,76031;50974,85128;76547,100574;96799,117565;105895,136101;106410,158584;97314,177120;80837,191022;57496,197887;31923,197887;7380,191537;0,161159;21282,173344;46340,178150;66935,175061;79293,165450;83412,149488;79808,135071;70711,123916;54235,112760;28662,97313;9611,80322;1030,62301;1545,40504;10126,21797;26603,8067;48399,687" o:connectangles="0,0,0,0,0,0,0,0,0,0,0,0,0,0,0,0,0,0,0,0,0,0,0,0,0,0,0,0,0,0,0,0,0,0,0,0"/>
              </v:shape>
              <v:shape id="Freeform 6" o:spid="_x0000_s1029" style="position:absolute;left:2636;width:1143;height:2030;visibility:visible;mso-wrap-style:square;v-text-anchor:top" coordsize="666,1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" path="m,l130,r,517l133,517r37,-55l217,418r52,-28l328,372r65,-6l465,372r62,18l576,424r40,47l641,530r19,74l666,691r,492l536,1183r,-461l533,647,517,585,489,536,452,502,406,480r-56,-6l291,483r-53,22l192,548r-34,50l136,660r-6,71l130,1183,,1183,,xe" fillcolor="#0072c6 [3204]" stroked="f" strokeweight="0">
                <v:path arrowok="t" o:connecttype="custom" o:connectlocs="0,0;22310,0;22310,88731;22825,88731;29175,79291;37241,71740;46165,66934;56291,63845;67446,62815;79803,63845;90443,66934;98852,72770;105717,80836;110008,90962;113268,103662;114298,118594;114298,203034;91988,203034;91988,123914;91473,111042;88727,100401;83922,91992;77572,86156;69677,82381;60067,81351;49941,82896;40845,86671;32951,94051;27116,102633;23340,113273;22310,125459;22310,203034;0,203034;0,0" o:connectangles="0,0,0,0,0,0,0,0,0,0,0,0,0,0,0,0,0,0,0,0,0,0,0,0,0,0,0,0,0,0,0,0,0,0"/>
              </v:shape>
              <v:shape id="Freeform 7" o:spid="_x0000_s1030" style="position:absolute;left:4002;top:628;width:1085;height:1440;visibility:visible;mso-wrap-style:square;v-text-anchor:top" coordsize="63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" path="m505,415l310,439r-59,13l205,467r-31,22l149,514r-13,37l133,594r3,37l152,666r25,27l208,712r37,12l285,727r59,-6l397,700r46,-38l477,613r22,-56l505,492r,-77xm350,r75,6l490,24r52,28l583,96r28,55l629,219r3,78l632,817r-127,l505,693r-3,l465,746r-43,40l372,814r-53,19l257,839r-74,-9l121,811,71,774,40,740,19,700,6,656,,607,6,545,22,492,50,449,87,412r49,-31l195,359r72,-16l505,312r-3,-62l487,198,465,158,431,130,391,114r-50,-6l270,114r-68,19l140,164,81,207,81,74,109,58,149,40,198,24,279,6,350,xe" fillcolor="#0072c6 [3204]" stroked="f" strokeweight="0">
                <v:path arrowok="t" o:connecttype="custom" o:connectlocs="53205,75344;35184,80150;25573,88216;22827,101946;26087,114304;35699,122198;48914,124773;68136,120139;81867,105207;86672,84440;60070,0;84098,4119;100059,16476;107954,37586;108469,140219;86672,118937;79807,128034;63846,139704;44108,143995;20767,139189;6865,127004;1030,112587;1030,93537;8581,77060;23341,65390;45825,58868;86157,42907;79807,27117;67107,19565;46340,19565;24028,28147;13902,12700;25573,6865;47884,1030" o:connectangles="0,0,0,0,0,0,0,0,0,0,0,0,0,0,0,0,0,0,0,0,0,0,0,0,0,0,0,0,0,0,0,0,0,0"/>
                <o:lock v:ext="edit" verticies="t"/>
              </v:shape>
              <v:shape id="Freeform 8" o:spid="_x0000_s1031" style="position:absolute;left:5426;top:633;width:719;height:1397;visibility:visible;mso-wrap-style:square;v-text-anchor:top" coordsize="41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" path="m341,r47,3l419,12r,133l394,130,360,120r-37,l279,124r-34,15l211,164r-28,34l152,257r-15,71l131,409r,405l,814,,15r131,l131,179r3,l155,130,180,86,214,49,255,21,295,6,341,xe" fillcolor="#0072c6 [3204]" stroked="f" strokeweight="0">
                <v:path arrowok="t" o:connecttype="custom" o:connectlocs="58522,0;66588,515;71908,2059;71908,24884;67618,22310;61783,20594;55433,20594;47881,21280;42046,23855;36211,28145;31406,33980;26086,44105;23512,56290;22482,70191;22482,139696;0,139696;0,2574;22482,2574;22482,30719;22997,30719;26601,22310;30891,14759;36726,8409;43763,3604;50627,1030;58522,0" o:connectangles="0,0,0,0,0,0,0,0,0,0,0,0,0,0,0,0,0,0,0,0,0,0,0,0,0,0"/>
              </v:shape>
              <v:shape id="Freeform 9" o:spid="_x0000_s1032" style="position:absolute;left:6214;top:628;width:1196;height:1440;visibility:visible;mso-wrap-style:square;v-text-anchor:top" coordsize="69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" path="m366,108r-56,6l257,136r-43,37l177,219r-28,56l133,340r431,l558,272,542,216,511,170,471,136,424,114r-58,-6xm366,r74,6l505,24r56,31l610,99r38,55l675,223r16,74l697,384r,65l133,449r3,65l152,570r22,46l204,656r38,31l285,712r50,12l393,727r66,-3l524,706r58,-28l641,641r,121l582,796r-65,21l446,833r-83,6l282,830,211,811,149,777,96,727,53,666,22,594,6,514,,421,3,343,22,272,46,204,84,145,127,92,180,52,239,21,301,6,366,xe" fillcolor="#0072c6 [3204]" stroked="f" strokeweight="0">
                <v:path arrowok="t" o:connecttype="custom" o:connectlocs="62811,18536;53201,19565;44105,23341;36726,29691;30376,37586;25571,47197;22825,58353;96791,58353;95761,46683;93016,37071;87696,29177;80831,23341;72765,19565;62811,18536;62811,0;75511,1030;86666,4119;96276,9439;104685,16991;111207,26431;115840,38273;118586,50973;119616,65905;119616,77060;22825,77060;23340,88216;26086,97827;29861,105722;35010,112587;41531,117908;48910,122198;57491,124258;67445,124773;78772,124258;89927,121169;99880,116363;110006,110013;110006,130780;99880,136615;88725,140219;76541,142965;62296,143995;48396,142450;36211,139189;25571,133354;16475,124773;9096,114304;3776,101946;1030,88216;0,72255;515,58868;3776,46683;7894,35012;14416,24886;21795,15790;30891,8925;41016,3604;51656,1030;62811,0" o:connectangles="0,0,0,0,0,0,0,0,0,0,0,0,0,0,0,0,0,0,0,0,0,0,0,0,0,0,0,0,0,0,0,0,0,0,0,0,0,0,0,0,0,0,0,0,0,0,0,0,0,0,0,0,0,0,0,0,0,0,0"/>
                <o:lock v:ext="edit" verticies="t"/>
              </v:shape>
              <v:shape id="Freeform 10" o:spid="_x0000_s1033" style="position:absolute;left:7687;top:111;width:1175;height:1919;visibility:visible;mso-wrap-style:square;v-text-anchor:top" coordsize="685,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" path="m130,118r,458l270,576r62,-3l387,561r50,-19l477,514r31,-34l530,440r12,-47l549,341r-7,-59l527,232,499,189,462,158,415,136,357,121r-72,-3l130,118xm,l307,r87,3l468,22r65,28l586,87r43,49l660,192r19,65l685,335r-6,77l657,480r-34,62l573,595r-62,43l443,669r-77,19l279,694r-149,l130,1118,,1118,,xe" fillcolor="#0072c6 [3204]" stroked="f" strokeweight="0">
                <v:path arrowok="t" o:connecttype="custom" o:connectlocs="22312,20251;22312,98853;46340,98853;56981,98338;66421,96279;75003,93018;81868,88213;87188,82378;90964,75513;93024,67447;94225,58522;93024,48397;90449,39816;85644,32436;79293,27116;71227,23340;61272,20766;48915,20251;22312,20251;0,0;52691,0;67622,515;80323,3776;91479,8581;100576,14931;107956,23340;113276,32951;116537,44106;117567,57493;116537,70707;112761,82378;106926,93018;98344,102114;87703,109493;76032,114814;62817,118074;47885,119104;22312,119104;22312,191871;0,191871;0,0" o:connectangles="0,0,0,0,0,0,0,0,0,0,0,0,0,0,0,0,0,0,0,0,0,0,0,0,0,0,0,0,0,0,0,0,0,0,0,0,0,0,0,0,0"/>
                <o:lock v:ext="edit" verticies="t"/>
              </v:shape>
              <v:shape id="Freeform 11" o:spid="_x0000_s1034" style="position:absolute;left:8900;top:628;width:1356;height:1440;visibility:visible;mso-wrap-style:square;v-text-anchor:top" coordsize="790,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" path="m399,108r-59,6l288,130r-44,24l204,192r-31,43l151,291r-15,62l133,424r3,68l151,551r22,53l204,647r40,37l291,709r49,15l399,727r59,-3l511,709r43,-25l591,650r28,-46l641,551r12,-62l656,421r-3,-71l641,288,619,232,591,188,554,154,511,130,458,114r-59,-6xm409,r83,6l567,27r65,34l687,111r44,59l765,241r18,84l790,415r-10,89l762,588r-34,71l681,721r-59,53l554,808r-77,22l390,839r-84,-9l232,808,164,774,108,724,62,662,27,594,9,514,,427,9,334,27,250,62,176r46,-62l170,65,238,27,319,6,409,xe" fillcolor="#0072c6 [3204]" stroked="f" strokeweight="0">
                <v:path arrowok="t" o:connecttype="custom" o:connectlocs="58351,19565;41875,26431;29690,40332;23340,60584;23340,84440;29690,103663;41875,117393;58351,124258;78602,124258;95078,117393;106233,103663;112068,83926;112068,60069;106233,39817;95078,26431;78602,19565;70193,0;97309,4634;117903,19051;131289,41362;135580,71225;130775,100917;116873,123743;95078,138675;66932,143995;39816,138675;18535,124258;4634,101946;0,73285;4634,42907;18535,19565;40846,4634;70193,0" o:connectangles="0,0,0,0,0,0,0,0,0,0,0,0,0,0,0,0,0,0,0,0,0,0,0,0,0,0,0,0,0,0,0,0,0"/>
                <o:lock v:ext="edit" verticies="t"/>
              </v:shape>
              <v:shape id="Freeform 12" o:spid="_x0000_s1035" style="position:absolute;left:10489;top:25;width:287;height:2005;visibility:visible;mso-wrap-style:square;v-text-anchor:top" coordsize="167,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" path="m19,369r127,l146,1168r-127,l19,369xm84,r34,7l142,25r19,25l167,81r-6,34l142,143r-27,19l84,165,50,162,25,143,6,115,,81,6,50,25,25,50,7,84,xe" fillcolor="#0072c6 [3204]" stroked="f" strokeweight="0">
                <v:path arrowok="t" o:connecttype="custom" o:connectlocs="3262,63331;25062,63331;25062,200463;3262,200463;3262,63331;14419,0;20256,1201;24376,4291;27637,8581;28667,13902;27637,19737;24376,24543;19741,27804;14419,28319;8583,27804;4291,24543;1030,19737;0,13902;1030,8581;4291,4291;8583,1201;14419,0" o:connectangles="0,0,0,0,0,0,0,0,0,0,0,0,0,0,0,0,0,0,0,0,0,0"/>
                <o:lock v:ext="edit" verticies="t"/>
              </v:shape>
              <v:shape id="Freeform 13" o:spid="_x0000_s1036" style="position:absolute;left:11095;top:628;width:1143;height:1402;visibility:visible;mso-wrap-style:square;v-text-anchor:top" coordsize="666,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" path="m394,r65,3l511,21r47,25l595,83r31,50l648,188r12,66l666,328r,489l536,817r,-455l533,285,518,219,490,173,456,136,409,114r-59,-6l291,117r-52,22l192,179r-34,53l136,294r-6,68l130,817,,817,,18r130,l130,151r3,l171,96,217,52,270,24,329,6,394,xe" fillcolor="#0072c6 [3204]" stroked="f" strokeweight="0">
                <v:path arrowok="t" o:connecttype="custom" o:connectlocs="67618,0;78773,515;87697,3604;95763,7895;102113,14245;107433,22826;111209,32266;113268,43593;114298,56294;114298,140219;91988,140219;91988,62129;91473,48914;88898,37586;84093,29691;78258,23341;70192,19565;60067,18536;49941,20080;41017,23856;32951,30721;27116,39817;23340,50458;22310,62129;22310,140219;0,140219;0,3089;22310,3089;22310,25916;22825,25916;29347,16476;37241,8925;46337,4119;56463,1030;67618,0" o:connectangles="0,0,0,0,0,0,0,0,0,0,0,0,0,0,0,0,0,0,0,0,0,0,0,0,0,0,0,0,0,0,0,0,0,0,0"/>
              </v:shape>
              <v:shape id="Freeform 14" o:spid="_x0000_s1037" style="position:absolute;left:12413;top:255;width:803;height:1808;visibility:visible;mso-wrap-style:square;v-text-anchor:top" coordsize="468,1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" path="m264,r,235l468,235r,109l264,344r,452l267,842r9,41l292,910r21,19l344,941r41,3l428,938r40,-21l468,1028r-34,13l394,1050r-47,3l282,1047r-52,-19l189,994,162,948,143,889r-6,-72l137,344,,344,,235r137,l137,40,264,xe" fillcolor="#0072c6 [3204]" stroked="f" strokeweight="0">
                <v:path arrowok="t" o:connecttype="custom" o:connectlocs="45306,0;45306,40333;80315,40333;80315,59040;45306,59040;45306,136616;45821,144511;47365,151547;50111,156181;53715,159442;59035,161502;66071,162017;73450,160987;80315,157383;80315,176433;74480,178664;67616,180209;59550,180724;48395,179694;39471,176433;32435,170598;27801,162703;24541,152577;23511,140220;23511,59040;0,59040;0,40333;23511,40333;23511,6865;45306,0" o:connectangles="0,0,0,0,0,0,0,0,0,0,0,0,0,0,0,0,0,0,0,0,0,0,0,0,0,0,0,0,0,0"/>
              </v:shape>
              <v:shape id="Freeform 15" o:spid="_x0000_s1038" style="position:absolute;left:13865;top:78;width:1186;height:1952;visibility:visible;mso-wrap-style:square;v-text-anchor:top" coordsize="691,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" path="m329,r68,4l459,19r52,25l561,81r37,43l626,177r19,59l648,301r-6,77l623,447r-28,65l549,574r-65,65l400,704r-65,46l285,787r-40,31l217,843r-40,43l152,927r-12,43l134,1023r557,l691,1137,,1137r,-55l6,1001,25,933,56,871r47,-62l137,775r43,-37l236,694r68,-52l375,589r53,-53l468,484r28,-53l511,375r7,-65l511,254,493,202,462,162,422,131,372,115r-59,-6l242,118r-71,25l106,186,44,245r,-139l103,59,165,25,211,13,267,4,329,xe" fillcolor="#0072c6 [3204]" stroked="f" strokeweight="0">
                <v:path arrowok="t" o:connecttype="custom" o:connectlocs="56464,0;68134,687;78775,3261;87699,7552;96280,13902;102630,21282;107436,30378;110696,40504;111211,51660;110182,64876;106921,76718;102115,87874;94221,98515;83065,109671;68649,120827;57493,128722;48912,135072;42047,140392;37242,144683;30377,152063;26087,159100;24027,166480;22997,175576;118591,175576;118591,195142;0,195142;0,185702;1030,171800;4291,160130;9611,149489;17677,138848;23512,133012;30892,126662;40503,119110;52173,110186;64358,101089;73454,91993;80319,83068;85125,73972;87699,64361;88900,53205;87699,43594;84610,34669;79289,27804;72425,22483;63843,19737;53718,18708;41533,20252;29347,24543;18192,31923;7551,42049;7551,18193;17677,10126;28318,4291;36212,2231;45823,687;56464,0" o:connectangles="0,0,0,0,0,0,0,0,0,0,0,0,0,0,0,0,0,0,0,0,0,0,0,0,0,0,0,0,0,0,0,0,0,0,0,0,0,0,0,0,0,0,0,0,0,0,0,0,0,0,0,0,0,0,0,0,0"/>
              </v:shape>
              <v:shape id="Freeform 16" o:spid="_x0000_s1039" style="position:absolute;left:15243;top:78;width:1250;height:1990;visibility:visible;mso-wrap-style:square;v-text-anchor:top" coordsize="728,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" path="m368,109r-55,6l266,137r-43,40l189,230r-25,68l145,381,133,481r-3,114l133,701r12,92l164,871r25,65l223,986r40,34l310,1041r55,6l418,1041r50,-21l508,982r31,-49l564,868r18,-81l595,694r3,-108l595,474,582,375,567,295,539,227,508,174,471,137,424,115r-56,-6xm375,r74,7l514,28r59,34l619,112r41,65l691,254r21,93l725,453r3,121l725,679r-13,96l694,862r-28,77l632,1004r-44,56l539,1103r-56,31l421,1153r-68,6l288,1153r-59,-19l176,1106r-46,-40l93,1013,59,951,31,877,12,797,3,704,,601,3,490,15,388,34,301,59,220,96,152r40,-52l186,56,241,25,306,7,375,xe" fillcolor="#0072c6 [3204]" stroked="f" strokeweight="0">
                <v:path arrowok="t" o:connecttype="custom" o:connectlocs="53716,19737;38271,30378;28145,51145;22825,82553;22825,120311;28145,149488;38271,169225;53201,178665;71736,178665;87181,168539;96792,148973;102112,119110;102112,81352;97307,50630;87181,29863;72766,19737;64356,0;88211,4806;106231,19222;118587,43594;124422,77748;124422,116535;119102,147943;108462,172315;92501,189306;72251,197887;49426,197887;30205,189821;15960,173859;5320,150518;515,120826;515,84098;5835,51660;16475,26087;31921,9611;52515,1201" o:connectangles="0,0,0,0,0,0,0,0,0,0,0,0,0,0,0,0,0,0,0,0,0,0,0,0,0,0,0,0,0,0,0,0,0,0,0,0"/>
                <o:lock v:ext="edit" verticies="t"/>
              </v:shape>
              <v:shape id="Freeform 17" o:spid="_x0000_s1040" style="position:absolute;left:16642;top:68;width:664;height:1962;visibility:visible;mso-wrap-style:square;v-text-anchor:top" coordsize="387,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" path="m340,r47,l387,1143r-127,l260,177r-28,22l195,223r-50,28l71,285,,310,,180,89,149r93,-47l272,50,340,xe" fillcolor="#0072c6 [3204]" stroked="f" strokeweight="0">
                <v:path arrowok="t" o:connecttype="custom" o:connectlocs="58353,0;66419,0;66419,196166;44623,196166;44623,30377;39817,34153;33467,38272;24886,43078;12185,48913;0,53203;0,30892;15275,25572;31236,17506;46682,8581;58353,0" o:connectangles="0,0,0,0,0,0,0,0,0,0,0,0,0,0,0"/>
              </v:shape>
              <v:shape id="Freeform 18" o:spid="_x0000_s1041" style="position:absolute;left:17704;top:78;width:1112;height:1990;visibility:visible;mso-wrap-style:square;v-text-anchor:top" coordsize="648,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" path="m298,r65,4l422,19r55,22l521,72r40,40l586,158r15,50l607,267r-6,68l583,397r-31,50l508,490r-55,34l384,552r,l459,570r62,28l576,639r41,52l642,753r6,68l642,893r-22,65l586,1017r-47,49l480,1106r-65,28l338,1153r-84,6l180,1153r-68,-9l50,1125,,1097,,961r59,37l121,1026r68,15l260,1047r72,-6l394,1023r52,-34l487,945r21,-49l518,834r-7,-59l493,725,459,685,415,654,356,632,288,617r-83,-3l112,614r,-109l198,505r75,-6l335,487r52,-22l425,437r28,-37l471,354r6,-56l471,239,453,193,425,155,381,127,329,112r-62,-3l189,115r-74,28l44,186,44,62,118,28,205,7,298,xe" fillcolor="#0072c6 [3204]" stroked="f" strokeweight="0">
                <v:path arrowok="t" o:connecttype="custom" o:connectlocs="62302,687;81868,7037;96285,19222;103150,35699;103150,57495;94740,76718;77749,89933;65906,94739;89420,102634;105896,118595;111217,140907;106411,164420;92509,182956;71227,194626;43594,198917;19223,196343;0,188276;10126,171285;32438,178665;56982,178665;76548,169740;87189,153779;87704,133012;78779,117565;61101,108469;35184,105380;19223,86672;46855,85642;66421,79807;77749,68651;81868,51145;77749,33124;65391,21797;45826,18707;19738,24543;7552,10641;35184,1201" o:connectangles="0,0,0,0,0,0,0,0,0,0,0,0,0,0,0,0,0,0,0,0,0,0,0,0,0,0,0,0,0,0,0,0,0,0,0,0,0"/>
              </v:shape>
            </v:group>
          </w:pict>
        </mc:Fallback>
      </mc:AlternateContent>
    </w:r>
    <w:r w:rsidRPr="00C378D5">
      <w:rPr>
        <w:noProof/>
        <w:lang w:eastAsia="en-US"/>
      </w:rPr>
      <mc:AlternateContent>
        <mc:Choice Requires="wps">
          <w:drawing>
            <wp:anchor distT="0" distB="0" distL="114300" distR="114300" simplePos="0" relativeHeight="251678720" behindDoc="0" locked="0" layoutInCell="1" allowOverlap="1" wp14:anchorId="7EDA1359" wp14:editId="0F252915">
              <wp:simplePos x="0" y="0"/>
              <wp:positionH relativeFrom="page">
                <wp:posOffset>686435</wp:posOffset>
              </wp:positionH>
              <wp:positionV relativeFrom="page">
                <wp:posOffset>0</wp:posOffset>
              </wp:positionV>
              <wp:extent cx="2011680" cy="2011680"/>
              <wp:effectExtent l="0" t="0" r="7620" b="7620"/>
              <wp:wrapNone/>
              <wp:docPr id="6" name="Rectangle 6"/>
              <wp:cNvGraphicFramePr/>
              <a:graphic xmlns:a="http://schemas.openxmlformats.org/drawingml/2006/main">
                <a:graphicData uri="http://schemas.microsoft.com/office/word/2010/wordprocessingShape">
                  <wps:wsp>
                    <wps:cNvSpPr/>
                    <wps:spPr>
                      <a:xfrm>
                        <a:off x="0" y="0"/>
                        <a:ext cx="2011680" cy="20116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B81E3" id="Rectangle 6" o:spid="_x0000_s1026" style="position:absolute;margin-left:54.05pt;margin-top:0;width:158.4pt;height:158.4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" fillcolor="white [3212]" stroked="f" strokeweight="2pt">
              <w10:wrap anchorx="page" anchory="page"/>
            </v:rect>
          </w:pict>
        </mc:Fallback>
      </mc:AlternateContent>
    </w:r>
    <w:r>
      <w:rPr>
        <w:noProof/>
        <w:lang w:eastAsia="en-US"/>
      </w:rPr>
      <mc:AlternateContent>
        <mc:Choice Requires="wps">
          <w:drawing>
            <wp:anchor distT="0" distB="0" distL="114300" distR="114300" simplePos="0" relativeHeight="251674624" behindDoc="0" locked="0" layoutInCell="1" allowOverlap="1" wp14:anchorId="1FA5C5E6" wp14:editId="35A5D608">
              <wp:simplePos x="0" y="0"/>
              <wp:positionH relativeFrom="page">
                <wp:posOffset>0</wp:posOffset>
              </wp:positionH>
              <wp:positionV relativeFrom="page">
                <wp:posOffset>0</wp:posOffset>
              </wp:positionV>
              <wp:extent cx="7854696" cy="2743200"/>
              <wp:effectExtent l="0" t="0" r="0" b="0"/>
              <wp:wrapNone/>
              <wp:docPr id="4" name="Header Shape" descr="&quot;&quot;" title="Header Rectangle"/>
              <wp:cNvGraphicFramePr/>
              <a:graphic xmlns:a="http://schemas.openxmlformats.org/drawingml/2006/main">
                <a:graphicData uri="http://schemas.microsoft.com/office/word/2010/wordprocessingShape">
                  <wps:wsp>
                    <wps:cNvSpPr/>
                    <wps:spPr>
                      <a:xfrm>
                        <a:off x="0" y="0"/>
                        <a:ext cx="7854696" cy="2743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A4779D" id="Header Shape" o:spid="_x0000_s1026" alt="Title: Header Rectangle - Description: &quot;&quot;" style="position:absolute;margin-left:0;margin-top:0;width:618.5pt;height:3in;z-index:25167462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" fillcolor="#0072c6 [3204]" stroked="f" strokeweight="2p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28D70" w14:textId="77777777" w:rsidR="00DD0861" w:rsidRDefault="00DD0861">
    <w:pPr>
      <w:pStyle w:val="Header"/>
    </w:pPr>
    <w:r>
      <w:rPr>
        <w:noProof/>
        <w:lang w:eastAsia="en-US"/>
      </w:rPr>
      <mc:AlternateContent>
        <mc:Choice Requires="wps">
          <w:drawing>
            <wp:anchor distT="0" distB="0" distL="114300" distR="114300" simplePos="0" relativeHeight="251657216" behindDoc="0" locked="0" layoutInCell="1" allowOverlap="1" wp14:anchorId="73679828" wp14:editId="684518E9">
              <wp:simplePos x="0" y="0"/>
              <wp:positionH relativeFrom="page">
                <wp:posOffset>85725</wp:posOffset>
              </wp:positionH>
              <wp:positionV relativeFrom="page">
                <wp:posOffset>514350</wp:posOffset>
              </wp:positionV>
              <wp:extent cx="7772400" cy="868680"/>
              <wp:effectExtent l="0" t="0" r="3810" b="7620"/>
              <wp:wrapNone/>
              <wp:docPr id="7" name="Table of Contents" descr="&quot;&quot;" title="Table of Contents"/>
              <wp:cNvGraphicFramePr/>
              <a:graphic xmlns:a="http://schemas.openxmlformats.org/drawingml/2006/main">
                <a:graphicData uri="http://schemas.microsoft.com/office/word/2010/wordprocessingShape">
                  <wps:wsp>
                    <wps:cNvSpPr txBox="1"/>
                    <wps:spPr>
                      <a:xfrm>
                        <a:off x="0" y="0"/>
                        <a:ext cx="7772400" cy="868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F8ED7F" w14:textId="77777777" w:rsidR="00DD0861" w:rsidRPr="0029319F" w:rsidRDefault="00DD0861">
                          <w:pPr>
                            <w:pStyle w:val="TOCTitle"/>
                            <w:rPr>
                              <w:rFonts w:cstheme="minorHAnsi"/>
                              <w:sz w:val="80"/>
                              <w:szCs w:val="80"/>
                            </w:rPr>
                          </w:pPr>
                          <w:r w:rsidRPr="0029319F">
                            <w:rPr>
                              <w:rFonts w:cstheme="minorHAnsi"/>
                              <w:sz w:val="80"/>
                              <w:szCs w:val="80"/>
                            </w:rPr>
                            <w:t>Table of contents</w:t>
                          </w:r>
                        </w:p>
                      </w:txbxContent>
                    </wps:txbx>
                    <wps:bodyPr rot="0" spcFirstLastPara="0" vertOverflow="overflow" horzOverflow="overflow" vert="horz" wrap="square" lIns="45720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3679828" id="_x0000_t202" coordsize="21600,21600" o:spt="202" path="m,l,21600r21600,l21600,xe">
              <v:stroke joinstyle="miter"/>
              <v:path gradientshapeok="t" o:connecttype="rect"/>
            </v:shapetype>
            <v:shape id="Table of Contents" o:spid="_x0000_s1027" type="#_x0000_t202" alt="Title: Table of Contents - Description: &quot;&quot;" style="position:absolute;margin-left:6.75pt;margin-top:40.5pt;width:612pt;height:68.4pt;z-index:25165721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" filled="f" stroked="f" strokeweight=".5pt">
              <v:textbox inset="36pt,0,0,0">
                <w:txbxContent>
                  <w:p w14:paraId="44F8ED7F" w14:textId="77777777" w:rsidR="00DD0861" w:rsidRPr="0029319F" w:rsidRDefault="00DD0861">
                    <w:pPr>
                      <w:pStyle w:val="TOCTitle"/>
                      <w:rPr>
                        <w:rFonts w:cstheme="minorHAnsi"/>
                        <w:sz w:val="80"/>
                        <w:szCs w:val="80"/>
                      </w:rPr>
                    </w:pPr>
                    <w:r w:rsidRPr="0029319F">
                      <w:rPr>
                        <w:rFonts w:cstheme="minorHAnsi"/>
                        <w:sz w:val="80"/>
                        <w:szCs w:val="80"/>
                      </w:rPr>
                      <w:t>Table of contents</w:t>
                    </w:r>
                  </w:p>
                </w:txbxContent>
              </v:textbox>
              <w10:wrap anchorx="page" anchory="page"/>
            </v:shape>
          </w:pict>
        </mc:Fallback>
      </mc:AlternateContent>
    </w:r>
    <w:r>
      <w:rPr>
        <w:noProof/>
        <w:lang w:eastAsia="en-US"/>
      </w:rPr>
      <mc:AlternateContent>
        <mc:Choice Requires="wps">
          <w:drawing>
            <wp:anchor distT="0" distB="0" distL="114300" distR="114300" simplePos="0" relativeHeight="251661312" behindDoc="1" locked="0" layoutInCell="1" allowOverlap="1" wp14:anchorId="3DD98F84" wp14:editId="5E6391DE">
              <wp:simplePos x="0" y="0"/>
              <wp:positionH relativeFrom="page">
                <wp:posOffset>0</wp:posOffset>
              </wp:positionH>
              <wp:positionV relativeFrom="page">
                <wp:posOffset>0</wp:posOffset>
              </wp:positionV>
              <wp:extent cx="7772400" cy="1554480"/>
              <wp:effectExtent l="0" t="0" r="0" b="7620"/>
              <wp:wrapNone/>
              <wp:docPr id="11" name="TOC Header" descr="&quot;&quot;" title="TOC Header Rectangle"/>
              <wp:cNvGraphicFramePr/>
              <a:graphic xmlns:a="http://schemas.openxmlformats.org/drawingml/2006/main">
                <a:graphicData uri="http://schemas.microsoft.com/office/word/2010/wordprocessingShape">
                  <wps:wsp>
                    <wps:cNvSpPr/>
                    <wps:spPr>
                      <a:xfrm>
                        <a:off x="0" y="0"/>
                        <a:ext cx="7772400" cy="15544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101000</wp14:pctWidth>
              </wp14:sizeRelH>
              <wp14:sizeRelV relativeFrom="margin">
                <wp14:pctHeight>0</wp14:pctHeight>
              </wp14:sizeRelV>
            </wp:anchor>
          </w:drawing>
        </mc:Choice>
        <mc:Fallback>
          <w:pict>
            <v:rect w14:anchorId="20C8327E" id="TOC Header" o:spid="_x0000_s1026" alt="Title: TOC Header Rectangle - Description: &quot;&quot;" style="position:absolute;margin-left:0;margin-top:0;width:612pt;height:122.4pt;z-index:-251655168;visibility:visible;mso-wrap-style:square;mso-width-percent:1010;mso-height-percent:0;mso-wrap-distance-left:9pt;mso-wrap-distance-top:0;mso-wrap-distance-right:9pt;mso-wrap-distance-bottom:0;mso-position-horizontal:absolute;mso-position-horizontal-relative:page;mso-position-vertical:absolute;mso-position-vertical-relative:page;mso-width-percent:101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" fillcolor="#0072c6 [3204]" stroked="f" strokeweight="2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15C6A"/>
    <w:multiLevelType w:val="hybridMultilevel"/>
    <w:tmpl w:val="2A123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F6A50"/>
    <w:multiLevelType w:val="hybridMultilevel"/>
    <w:tmpl w:val="BCC8F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B2C52"/>
    <w:multiLevelType w:val="hybridMultilevel"/>
    <w:tmpl w:val="F40E5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CB50C0"/>
    <w:multiLevelType w:val="hybridMultilevel"/>
    <w:tmpl w:val="33BAE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377CE"/>
    <w:multiLevelType w:val="multilevel"/>
    <w:tmpl w:val="CC3EEEF0"/>
    <w:numStyleLink w:val="Headings"/>
  </w:abstractNum>
  <w:abstractNum w:abstractNumId="5" w15:restartNumberingAfterBreak="0">
    <w:nsid w:val="0E3C36B7"/>
    <w:multiLevelType w:val="hybridMultilevel"/>
    <w:tmpl w:val="6BDA2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630F72"/>
    <w:multiLevelType w:val="hybridMultilevel"/>
    <w:tmpl w:val="9C7A5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111E22"/>
    <w:multiLevelType w:val="hybridMultilevel"/>
    <w:tmpl w:val="6F66F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4317A7"/>
    <w:multiLevelType w:val="hybridMultilevel"/>
    <w:tmpl w:val="257A2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7C3A01"/>
    <w:multiLevelType w:val="hybridMultilevel"/>
    <w:tmpl w:val="322C1B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A072FE"/>
    <w:multiLevelType w:val="hybridMultilevel"/>
    <w:tmpl w:val="9F04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7F2AF9"/>
    <w:multiLevelType w:val="multilevel"/>
    <w:tmpl w:val="1FE01FB8"/>
    <w:styleLink w:val="ListBulletStyle"/>
    <w:lvl w:ilvl="0">
      <w:start w:val="1"/>
      <w:numFmt w:val="bullet"/>
      <w:pStyle w:val="ListBullet"/>
      <w:lvlText w:val=""/>
      <w:lvlJc w:val="left"/>
      <w:pPr>
        <w:tabs>
          <w:tab w:val="num" w:pos="720"/>
        </w:tabs>
        <w:ind w:left="720" w:hanging="360"/>
      </w:pPr>
      <w:rPr>
        <w:rFonts w:ascii="Wingdings 2" w:hAnsi="Wingdings 2" w:hint="default"/>
        <w:color w:val="5D5D5D" w:themeColor="text2"/>
        <w:sz w:val="12"/>
      </w:rPr>
    </w:lvl>
    <w:lvl w:ilvl="1">
      <w:start w:val="1"/>
      <w:numFmt w:val="decimal"/>
      <w:lvlText w:val="%2."/>
      <w:lvlJc w:val="left"/>
      <w:pPr>
        <w:tabs>
          <w:tab w:val="num" w:pos="1080"/>
        </w:tabs>
        <w:ind w:left="1080" w:hanging="360"/>
      </w:pPr>
      <w:rPr>
        <w:rFonts w:hint="default"/>
      </w:rPr>
    </w:lvl>
    <w:lvl w:ilvl="2">
      <w:start w:val="1"/>
      <w:numFmt w:val="lowerRoman"/>
      <w:lvlText w:val="%3)"/>
      <w:lvlJc w:val="left"/>
      <w:pPr>
        <w:tabs>
          <w:tab w:val="num" w:pos="1440"/>
        </w:tabs>
        <w:ind w:left="144" w:firstLine="936"/>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12" w15:restartNumberingAfterBreak="0">
    <w:nsid w:val="25D216C1"/>
    <w:multiLevelType w:val="hybridMultilevel"/>
    <w:tmpl w:val="89B451DC"/>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13" w15:restartNumberingAfterBreak="0">
    <w:nsid w:val="28F57E51"/>
    <w:multiLevelType w:val="hybridMultilevel"/>
    <w:tmpl w:val="7F72A0F8"/>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4" w15:restartNumberingAfterBreak="0">
    <w:nsid w:val="2FD12124"/>
    <w:multiLevelType w:val="hybridMultilevel"/>
    <w:tmpl w:val="144050D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6366A2"/>
    <w:multiLevelType w:val="hybridMultilevel"/>
    <w:tmpl w:val="37180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364FD9"/>
    <w:multiLevelType w:val="hybridMultilevel"/>
    <w:tmpl w:val="1792A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1B0D29"/>
    <w:multiLevelType w:val="multilevel"/>
    <w:tmpl w:val="F394FFFA"/>
    <w:styleLink w:val="BulletList2"/>
    <w:lvl w:ilvl="0">
      <w:start w:val="1"/>
      <w:numFmt w:val="bullet"/>
      <w:lvlText w:val=""/>
      <w:lvlJc w:val="left"/>
      <w:pPr>
        <w:tabs>
          <w:tab w:val="num" w:pos="720"/>
        </w:tabs>
        <w:ind w:left="1080" w:hanging="360"/>
      </w:pPr>
      <w:rPr>
        <w:rFonts w:ascii="Wingdings 2" w:hAnsi="Wingdings 2" w:hint="default"/>
        <w:color w:val="5D5D5D" w:themeColor="text2"/>
        <w:sz w:val="12"/>
      </w:rPr>
    </w:lvl>
    <w:lvl w:ilvl="1">
      <w:start w:val="1"/>
      <w:numFmt w:val="decimal"/>
      <w:lvlText w:val="%2."/>
      <w:lvlJc w:val="left"/>
      <w:pPr>
        <w:tabs>
          <w:tab w:val="num" w:pos="1080"/>
        </w:tabs>
        <w:ind w:left="1440" w:hanging="360"/>
      </w:pPr>
      <w:rPr>
        <w:rFonts w:hint="default"/>
      </w:rPr>
    </w:lvl>
    <w:lvl w:ilvl="2">
      <w:start w:val="1"/>
      <w:numFmt w:val="lowerRoman"/>
      <w:lvlText w:val="%3)"/>
      <w:lvlJc w:val="left"/>
      <w:pPr>
        <w:tabs>
          <w:tab w:val="num" w:pos="1440"/>
        </w:tabs>
        <w:ind w:left="1800" w:hanging="360"/>
      </w:pPr>
      <w:rPr>
        <w:rFonts w:hint="default"/>
      </w:rPr>
    </w:lvl>
    <w:lvl w:ilvl="3">
      <w:start w:val="1"/>
      <w:numFmt w:val="decimal"/>
      <w:lvlText w:val="(%4)"/>
      <w:lvlJc w:val="left"/>
      <w:pPr>
        <w:tabs>
          <w:tab w:val="num" w:pos="1800"/>
        </w:tabs>
        <w:ind w:left="2160" w:hanging="360"/>
      </w:pPr>
      <w:rPr>
        <w:rFonts w:hint="default"/>
      </w:rPr>
    </w:lvl>
    <w:lvl w:ilvl="4">
      <w:start w:val="1"/>
      <w:numFmt w:val="lowerLetter"/>
      <w:lvlText w:val="(%5)"/>
      <w:lvlJc w:val="left"/>
      <w:pPr>
        <w:tabs>
          <w:tab w:val="num" w:pos="2160"/>
        </w:tabs>
        <w:ind w:left="2520" w:hanging="360"/>
      </w:pPr>
      <w:rPr>
        <w:rFonts w:hint="default"/>
      </w:rPr>
    </w:lvl>
    <w:lvl w:ilvl="5">
      <w:start w:val="1"/>
      <w:numFmt w:val="lowerRoman"/>
      <w:lvlText w:val="(%6)"/>
      <w:lvlJc w:val="left"/>
      <w:pPr>
        <w:tabs>
          <w:tab w:val="num" w:pos="2520"/>
        </w:tabs>
        <w:ind w:left="2880" w:hanging="360"/>
      </w:pPr>
      <w:rPr>
        <w:rFonts w:hint="default"/>
      </w:rPr>
    </w:lvl>
    <w:lvl w:ilvl="6">
      <w:start w:val="1"/>
      <w:numFmt w:val="decimal"/>
      <w:lvlText w:val="%7."/>
      <w:lvlJc w:val="left"/>
      <w:pPr>
        <w:tabs>
          <w:tab w:val="num" w:pos="2880"/>
        </w:tabs>
        <w:ind w:left="3240" w:hanging="360"/>
      </w:pPr>
      <w:rPr>
        <w:rFonts w:hint="default"/>
      </w:rPr>
    </w:lvl>
    <w:lvl w:ilvl="7">
      <w:start w:val="1"/>
      <w:numFmt w:val="lowerLetter"/>
      <w:lvlText w:val="%8."/>
      <w:lvlJc w:val="left"/>
      <w:pPr>
        <w:tabs>
          <w:tab w:val="num" w:pos="3240"/>
        </w:tabs>
        <w:ind w:left="3600" w:hanging="360"/>
      </w:pPr>
      <w:rPr>
        <w:rFonts w:hint="default"/>
      </w:rPr>
    </w:lvl>
    <w:lvl w:ilvl="8">
      <w:start w:val="1"/>
      <w:numFmt w:val="lowerRoman"/>
      <w:lvlText w:val="%9."/>
      <w:lvlJc w:val="left"/>
      <w:pPr>
        <w:tabs>
          <w:tab w:val="num" w:pos="3600"/>
        </w:tabs>
        <w:ind w:left="3960" w:hanging="360"/>
      </w:pPr>
      <w:rPr>
        <w:rFonts w:hint="default"/>
      </w:rPr>
    </w:lvl>
  </w:abstractNum>
  <w:abstractNum w:abstractNumId="18" w15:restartNumberingAfterBreak="0">
    <w:nsid w:val="38E614E3"/>
    <w:multiLevelType w:val="hybridMultilevel"/>
    <w:tmpl w:val="14345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AD1189"/>
    <w:multiLevelType w:val="hybridMultilevel"/>
    <w:tmpl w:val="AF70F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B5114F"/>
    <w:multiLevelType w:val="multilevel"/>
    <w:tmpl w:val="1FAED3B4"/>
    <w:numStyleLink w:val="DesignTaskBullList"/>
  </w:abstractNum>
  <w:abstractNum w:abstractNumId="21" w15:restartNumberingAfterBreak="0">
    <w:nsid w:val="46381358"/>
    <w:multiLevelType w:val="hybridMultilevel"/>
    <w:tmpl w:val="98F8E51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CA6729"/>
    <w:multiLevelType w:val="hybridMultilevel"/>
    <w:tmpl w:val="D242C5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CA5364"/>
    <w:multiLevelType w:val="hybridMultilevel"/>
    <w:tmpl w:val="CF349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FC58B1"/>
    <w:multiLevelType w:val="hybridMultilevel"/>
    <w:tmpl w:val="D42ACDF0"/>
    <w:lvl w:ilvl="0" w:tplc="CA0497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94619E"/>
    <w:multiLevelType w:val="hybridMultilevel"/>
    <w:tmpl w:val="4DDE92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B13DBC"/>
    <w:multiLevelType w:val="multilevel"/>
    <w:tmpl w:val="1FAED3B4"/>
    <w:styleLink w:val="DesignTaskBullList"/>
    <w:lvl w:ilvl="0">
      <w:start w:val="1"/>
      <w:numFmt w:val="bullet"/>
      <w:lvlText w:val=""/>
      <w:lvlJc w:val="left"/>
      <w:pPr>
        <w:ind w:left="720" w:hanging="360"/>
      </w:pPr>
      <w:rPr>
        <w:rFonts w:ascii="Wingdings 2" w:hAnsi="Wingdings 2" w:hint="default"/>
        <w:color w:val="5D5D5D" w:themeColor="text2"/>
        <w:sz w:val="12"/>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7" w15:restartNumberingAfterBreak="0">
    <w:nsid w:val="58DC43BF"/>
    <w:multiLevelType w:val="multilevel"/>
    <w:tmpl w:val="1FE01FB8"/>
    <w:numStyleLink w:val="ListBulletStyle"/>
  </w:abstractNum>
  <w:abstractNum w:abstractNumId="28" w15:restartNumberingAfterBreak="0">
    <w:nsid w:val="64847158"/>
    <w:multiLevelType w:val="multilevel"/>
    <w:tmpl w:val="F394FFFA"/>
    <w:numStyleLink w:val="BulletList2"/>
  </w:abstractNum>
  <w:abstractNum w:abstractNumId="29" w15:restartNumberingAfterBreak="0">
    <w:nsid w:val="66465BD0"/>
    <w:multiLevelType w:val="hybridMultilevel"/>
    <w:tmpl w:val="FA7295B4"/>
    <w:lvl w:ilvl="0" w:tplc="44D29BA8">
      <w:numFmt w:val="bullet"/>
      <w:lvlText w:val="-"/>
      <w:lvlJc w:val="left"/>
      <w:pPr>
        <w:ind w:left="778" w:hanging="360"/>
      </w:pPr>
      <w:rPr>
        <w:rFonts w:ascii="Segoe UI" w:eastAsiaTheme="minorEastAsia" w:hAnsi="Segoe UI" w:cs="Segoe UI"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0" w15:restartNumberingAfterBreak="0">
    <w:nsid w:val="68CD3B71"/>
    <w:multiLevelType w:val="hybridMultilevel"/>
    <w:tmpl w:val="2BE43F76"/>
    <w:lvl w:ilvl="0" w:tplc="44D29BA8">
      <w:numFmt w:val="bullet"/>
      <w:lvlText w:val="-"/>
      <w:lvlJc w:val="left"/>
      <w:pPr>
        <w:ind w:left="72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A44935"/>
    <w:multiLevelType w:val="hybridMultilevel"/>
    <w:tmpl w:val="83248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D0A8E"/>
    <w:multiLevelType w:val="multilevel"/>
    <w:tmpl w:val="CC3EEEF0"/>
    <w:styleLink w:val="Headings"/>
    <w:lvl w:ilvl="0">
      <w:start w:val="1"/>
      <w:numFmt w:val="decimal"/>
      <w:pStyle w:val="Heading1"/>
      <w:isLgl/>
      <w:lvlText w:val="%1"/>
      <w:lvlJc w:val="left"/>
      <w:pPr>
        <w:tabs>
          <w:tab w:val="num" w:pos="360"/>
        </w:tabs>
        <w:ind w:left="360" w:hanging="360"/>
      </w:pPr>
      <w:rPr>
        <w:rFonts w:eastAsiaTheme="majorEastAsia" w:hint="default"/>
        <w:sz w:val="32"/>
        <w:u w:color="5D5D5D" w:themeColor="text2"/>
      </w:rPr>
    </w:lvl>
    <w:lvl w:ilvl="1">
      <w:start w:val="1"/>
      <w:numFmt w:val="decimal"/>
      <w:pStyle w:val="Heading2"/>
      <w:lvlText w:val="%1.%2"/>
      <w:lvlJc w:val="left"/>
      <w:pPr>
        <w:tabs>
          <w:tab w:val="num" w:pos="8724"/>
        </w:tabs>
        <w:ind w:left="8724" w:hanging="360"/>
      </w:pPr>
      <w:rPr>
        <w:rFonts w:eastAsiaTheme="majorEastAsia" w:hint="default"/>
        <w:sz w:val="32"/>
        <w:u w:color="262626" w:themeColor="text1" w:themeTint="D9"/>
      </w:rPr>
    </w:lvl>
    <w:lvl w:ilvl="2">
      <w:start w:val="1"/>
      <w:numFmt w:val="none"/>
      <w:lvlRestart w:val="0"/>
      <w:lvlText w:val=""/>
      <w:lvlJc w:val="left"/>
      <w:pPr>
        <w:tabs>
          <w:tab w:val="num" w:pos="360"/>
        </w:tabs>
        <w:ind w:left="360" w:hanging="360"/>
      </w:pPr>
      <w:rPr>
        <w:rFonts w:hint="default"/>
      </w:rPr>
    </w:lvl>
    <w:lvl w:ilvl="3">
      <w:start w:val="1"/>
      <w:numFmt w:val="none"/>
      <w:lvlRestart w:val="0"/>
      <w:lvlText w:val=""/>
      <w:lvlJc w:val="left"/>
      <w:pPr>
        <w:tabs>
          <w:tab w:val="num" w:pos="360"/>
        </w:tabs>
        <w:ind w:left="360" w:hanging="360"/>
      </w:pPr>
      <w:rPr>
        <w:rFonts w:hint="default"/>
      </w:rPr>
    </w:lvl>
    <w:lvl w:ilvl="4">
      <w:start w:val="1"/>
      <w:numFmt w:val="none"/>
      <w:lvlRestart w:val="0"/>
      <w:lvlText w:val=""/>
      <w:lvlJc w:val="left"/>
      <w:pPr>
        <w:tabs>
          <w:tab w:val="num" w:pos="360"/>
        </w:tabs>
        <w:ind w:left="360" w:hanging="360"/>
      </w:pPr>
      <w:rPr>
        <w:rFonts w:hint="default"/>
      </w:rPr>
    </w:lvl>
    <w:lvl w:ilvl="5">
      <w:start w:val="1"/>
      <w:numFmt w:val="none"/>
      <w:lvlRestart w:val="0"/>
      <w:lvlText w:val=""/>
      <w:lvlJc w:val="left"/>
      <w:pPr>
        <w:tabs>
          <w:tab w:val="num" w:pos="360"/>
        </w:tabs>
        <w:ind w:left="360" w:hanging="360"/>
      </w:pPr>
      <w:rPr>
        <w:rFonts w:hint="default"/>
      </w:rPr>
    </w:lvl>
    <w:lvl w:ilvl="6">
      <w:start w:val="1"/>
      <w:numFmt w:val="none"/>
      <w:lvlRestart w:val="0"/>
      <w:lvlText w:val=""/>
      <w:lvlJc w:val="left"/>
      <w:pPr>
        <w:tabs>
          <w:tab w:val="num" w:pos="360"/>
        </w:tabs>
        <w:ind w:left="360" w:hanging="360"/>
      </w:pPr>
      <w:rPr>
        <w:rFonts w:hint="default"/>
      </w:rPr>
    </w:lvl>
    <w:lvl w:ilvl="7">
      <w:start w:val="1"/>
      <w:numFmt w:val="none"/>
      <w:lvlRestart w:val="0"/>
      <w:lvlText w:val=""/>
      <w:lvlJc w:val="left"/>
      <w:pPr>
        <w:tabs>
          <w:tab w:val="num" w:pos="360"/>
        </w:tabs>
        <w:ind w:left="360" w:hanging="360"/>
      </w:pPr>
      <w:rPr>
        <w:rFonts w:hint="default"/>
      </w:rPr>
    </w:lvl>
    <w:lvl w:ilvl="8">
      <w:start w:val="1"/>
      <w:numFmt w:val="none"/>
      <w:lvlRestart w:val="0"/>
      <w:lvlText w:val=""/>
      <w:lvlJc w:val="left"/>
      <w:pPr>
        <w:tabs>
          <w:tab w:val="num" w:pos="360"/>
        </w:tabs>
        <w:ind w:left="360" w:hanging="360"/>
      </w:pPr>
      <w:rPr>
        <w:rFonts w:hint="default"/>
      </w:rPr>
    </w:lvl>
  </w:abstractNum>
  <w:abstractNum w:abstractNumId="33" w15:restartNumberingAfterBreak="0">
    <w:nsid w:val="7A1603C6"/>
    <w:multiLevelType w:val="hybridMultilevel"/>
    <w:tmpl w:val="F5F2D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1"/>
  </w:num>
  <w:num w:numId="3">
    <w:abstractNumId w:val="17"/>
  </w:num>
  <w:num w:numId="4">
    <w:abstractNumId w:val="26"/>
  </w:num>
  <w:num w:numId="5">
    <w:abstractNumId w:val="4"/>
    <w:lvlOverride w:ilvl="0">
      <w:lvl w:ilvl="0">
        <w:start w:val="1"/>
        <w:numFmt w:val="decimal"/>
        <w:pStyle w:val="Heading1"/>
        <w:isLgl/>
        <w:lvlText w:val="%1"/>
        <w:lvlJc w:val="left"/>
        <w:pPr>
          <w:tabs>
            <w:tab w:val="num" w:pos="360"/>
          </w:tabs>
          <w:ind w:left="360" w:hanging="360"/>
        </w:pPr>
        <w:rPr>
          <w:rFonts w:eastAsiaTheme="majorEastAsia" w:hint="default"/>
          <w:sz w:val="32"/>
          <w:u w:color="5D5D5D" w:themeColor="text2"/>
        </w:rPr>
      </w:lvl>
    </w:lvlOverride>
    <w:lvlOverride w:ilvl="1">
      <w:lvl w:ilvl="1">
        <w:start w:val="1"/>
        <w:numFmt w:val="decimal"/>
        <w:pStyle w:val="Heading2"/>
        <w:lvlText w:val="%1.%2"/>
        <w:lvlJc w:val="left"/>
        <w:pPr>
          <w:tabs>
            <w:tab w:val="num" w:pos="8724"/>
          </w:tabs>
          <w:ind w:left="8724" w:hanging="360"/>
        </w:pPr>
        <w:rPr>
          <w:rFonts w:eastAsiaTheme="majorEastAsia" w:hint="default"/>
          <w:sz w:val="32"/>
          <w:u w:color="262626" w:themeColor="text1" w:themeTint="D9"/>
        </w:rPr>
      </w:lvl>
    </w:lvlOverride>
  </w:num>
  <w:num w:numId="6">
    <w:abstractNumId w:val="20"/>
  </w:num>
  <w:num w:numId="7">
    <w:abstractNumId w:val="27"/>
  </w:num>
  <w:num w:numId="8">
    <w:abstractNumId w:val="28"/>
  </w:num>
  <w:num w:numId="9">
    <w:abstractNumId w:val="23"/>
  </w:num>
  <w:num w:numId="10">
    <w:abstractNumId w:val="8"/>
  </w:num>
  <w:num w:numId="11">
    <w:abstractNumId w:val="10"/>
  </w:num>
  <w:num w:numId="12">
    <w:abstractNumId w:val="7"/>
  </w:num>
  <w:num w:numId="13">
    <w:abstractNumId w:val="1"/>
  </w:num>
  <w:num w:numId="14">
    <w:abstractNumId w:val="13"/>
  </w:num>
  <w:num w:numId="15">
    <w:abstractNumId w:val="33"/>
  </w:num>
  <w:num w:numId="16">
    <w:abstractNumId w:val="24"/>
  </w:num>
  <w:num w:numId="17">
    <w:abstractNumId w:val="12"/>
  </w:num>
  <w:num w:numId="18">
    <w:abstractNumId w:val="15"/>
  </w:num>
  <w:num w:numId="19">
    <w:abstractNumId w:val="5"/>
  </w:num>
  <w:num w:numId="20">
    <w:abstractNumId w:val="21"/>
  </w:num>
  <w:num w:numId="21">
    <w:abstractNumId w:val="31"/>
  </w:num>
  <w:num w:numId="22">
    <w:abstractNumId w:val="0"/>
  </w:num>
  <w:num w:numId="23">
    <w:abstractNumId w:val="3"/>
  </w:num>
  <w:num w:numId="24">
    <w:abstractNumId w:val="30"/>
  </w:num>
  <w:num w:numId="25">
    <w:abstractNumId w:val="29"/>
  </w:num>
  <w:num w:numId="26">
    <w:abstractNumId w:val="2"/>
  </w:num>
  <w:num w:numId="27">
    <w:abstractNumId w:val="16"/>
  </w:num>
  <w:num w:numId="28">
    <w:abstractNumId w:val="22"/>
  </w:num>
  <w:num w:numId="29">
    <w:abstractNumId w:val="19"/>
  </w:num>
  <w:num w:numId="30">
    <w:abstractNumId w:val="6"/>
  </w:num>
  <w:num w:numId="31">
    <w:abstractNumId w:val="9"/>
  </w:num>
  <w:num w:numId="32">
    <w:abstractNumId w:val="14"/>
  </w:num>
  <w:num w:numId="33">
    <w:abstractNumId w:val="18"/>
  </w:num>
  <w:num w:numId="34">
    <w:abstractNumId w:val="2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AFB"/>
    <w:rsid w:val="000034B1"/>
    <w:rsid w:val="00005F2B"/>
    <w:rsid w:val="00012DA6"/>
    <w:rsid w:val="0001514C"/>
    <w:rsid w:val="00020C21"/>
    <w:rsid w:val="00031E13"/>
    <w:rsid w:val="000335AF"/>
    <w:rsid w:val="00045EC9"/>
    <w:rsid w:val="000579C1"/>
    <w:rsid w:val="00060C4A"/>
    <w:rsid w:val="00061A45"/>
    <w:rsid w:val="00063580"/>
    <w:rsid w:val="00064FCD"/>
    <w:rsid w:val="00067E59"/>
    <w:rsid w:val="000703B5"/>
    <w:rsid w:val="00070806"/>
    <w:rsid w:val="00070EF0"/>
    <w:rsid w:val="00072A50"/>
    <w:rsid w:val="00084945"/>
    <w:rsid w:val="00095A3E"/>
    <w:rsid w:val="000975D4"/>
    <w:rsid w:val="000A0280"/>
    <w:rsid w:val="000A0397"/>
    <w:rsid w:val="000A096C"/>
    <w:rsid w:val="000A09B4"/>
    <w:rsid w:val="000B2057"/>
    <w:rsid w:val="000C2D49"/>
    <w:rsid w:val="000C509E"/>
    <w:rsid w:val="000E3B8E"/>
    <w:rsid w:val="000E4572"/>
    <w:rsid w:val="000F0448"/>
    <w:rsid w:val="000F0CBD"/>
    <w:rsid w:val="000F1D96"/>
    <w:rsid w:val="00104D50"/>
    <w:rsid w:val="00106E96"/>
    <w:rsid w:val="001114F1"/>
    <w:rsid w:val="0012673F"/>
    <w:rsid w:val="00127127"/>
    <w:rsid w:val="0013756D"/>
    <w:rsid w:val="00140D53"/>
    <w:rsid w:val="00142994"/>
    <w:rsid w:val="00150571"/>
    <w:rsid w:val="0015329B"/>
    <w:rsid w:val="001567CD"/>
    <w:rsid w:val="001572AD"/>
    <w:rsid w:val="00157A49"/>
    <w:rsid w:val="0016257F"/>
    <w:rsid w:val="001672B6"/>
    <w:rsid w:val="001802D9"/>
    <w:rsid w:val="00183446"/>
    <w:rsid w:val="001851F1"/>
    <w:rsid w:val="00191AD4"/>
    <w:rsid w:val="0019744A"/>
    <w:rsid w:val="001B18FB"/>
    <w:rsid w:val="001B1DDC"/>
    <w:rsid w:val="001B4D3F"/>
    <w:rsid w:val="001D0D0D"/>
    <w:rsid w:val="001D3485"/>
    <w:rsid w:val="001D3D00"/>
    <w:rsid w:val="001D529F"/>
    <w:rsid w:val="001D7D67"/>
    <w:rsid w:val="001E10BA"/>
    <w:rsid w:val="001E6082"/>
    <w:rsid w:val="001E767A"/>
    <w:rsid w:val="00221F3A"/>
    <w:rsid w:val="00225597"/>
    <w:rsid w:val="00225FD3"/>
    <w:rsid w:val="00227CA6"/>
    <w:rsid w:val="00232FBF"/>
    <w:rsid w:val="0023700A"/>
    <w:rsid w:val="00242AD6"/>
    <w:rsid w:val="00243181"/>
    <w:rsid w:val="00245B7F"/>
    <w:rsid w:val="00252329"/>
    <w:rsid w:val="00253BBC"/>
    <w:rsid w:val="00276339"/>
    <w:rsid w:val="00285234"/>
    <w:rsid w:val="0029319F"/>
    <w:rsid w:val="00293A3D"/>
    <w:rsid w:val="002962C4"/>
    <w:rsid w:val="002A5DFC"/>
    <w:rsid w:val="002A745F"/>
    <w:rsid w:val="002B14B5"/>
    <w:rsid w:val="002C0AF5"/>
    <w:rsid w:val="002C3098"/>
    <w:rsid w:val="002C6047"/>
    <w:rsid w:val="002C7970"/>
    <w:rsid w:val="002D2BA2"/>
    <w:rsid w:val="002D4A31"/>
    <w:rsid w:val="002E00C3"/>
    <w:rsid w:val="002E0169"/>
    <w:rsid w:val="002E03E0"/>
    <w:rsid w:val="002E3AFF"/>
    <w:rsid w:val="002F0832"/>
    <w:rsid w:val="002F4364"/>
    <w:rsid w:val="002F4BB5"/>
    <w:rsid w:val="002F79ED"/>
    <w:rsid w:val="00301219"/>
    <w:rsid w:val="003071F6"/>
    <w:rsid w:val="00307A5D"/>
    <w:rsid w:val="00312C4C"/>
    <w:rsid w:val="00322B84"/>
    <w:rsid w:val="00356DF2"/>
    <w:rsid w:val="0037243A"/>
    <w:rsid w:val="00375AFB"/>
    <w:rsid w:val="00375E95"/>
    <w:rsid w:val="00381E14"/>
    <w:rsid w:val="00385487"/>
    <w:rsid w:val="003A294E"/>
    <w:rsid w:val="003A786E"/>
    <w:rsid w:val="003B5E92"/>
    <w:rsid w:val="003B6331"/>
    <w:rsid w:val="003C0450"/>
    <w:rsid w:val="003C74C8"/>
    <w:rsid w:val="003D20A3"/>
    <w:rsid w:val="003D247A"/>
    <w:rsid w:val="003D37F1"/>
    <w:rsid w:val="003D6B03"/>
    <w:rsid w:val="003E08CF"/>
    <w:rsid w:val="003E7B90"/>
    <w:rsid w:val="003F5CA2"/>
    <w:rsid w:val="003F7467"/>
    <w:rsid w:val="00400EA0"/>
    <w:rsid w:val="00410066"/>
    <w:rsid w:val="00417AF7"/>
    <w:rsid w:val="00426C89"/>
    <w:rsid w:val="004419F2"/>
    <w:rsid w:val="00441BE3"/>
    <w:rsid w:val="004455F7"/>
    <w:rsid w:val="004538B1"/>
    <w:rsid w:val="0045402F"/>
    <w:rsid w:val="00455ACD"/>
    <w:rsid w:val="0045659E"/>
    <w:rsid w:val="0045672A"/>
    <w:rsid w:val="00470657"/>
    <w:rsid w:val="0049095D"/>
    <w:rsid w:val="00492F07"/>
    <w:rsid w:val="00496068"/>
    <w:rsid w:val="004A251A"/>
    <w:rsid w:val="004A3B67"/>
    <w:rsid w:val="004A3EF0"/>
    <w:rsid w:val="004A4732"/>
    <w:rsid w:val="004B0958"/>
    <w:rsid w:val="004B703F"/>
    <w:rsid w:val="004C6A95"/>
    <w:rsid w:val="004C7767"/>
    <w:rsid w:val="004C7BC9"/>
    <w:rsid w:val="004E05A1"/>
    <w:rsid w:val="004E294F"/>
    <w:rsid w:val="004E3A1C"/>
    <w:rsid w:val="004E47E3"/>
    <w:rsid w:val="004E4DBF"/>
    <w:rsid w:val="004E5C92"/>
    <w:rsid w:val="004E634E"/>
    <w:rsid w:val="004E66F5"/>
    <w:rsid w:val="004F3FE8"/>
    <w:rsid w:val="004F6BB0"/>
    <w:rsid w:val="00500F83"/>
    <w:rsid w:val="0050142B"/>
    <w:rsid w:val="005064B7"/>
    <w:rsid w:val="0051459A"/>
    <w:rsid w:val="00517326"/>
    <w:rsid w:val="00533F52"/>
    <w:rsid w:val="00542FE8"/>
    <w:rsid w:val="005502BC"/>
    <w:rsid w:val="00557F3E"/>
    <w:rsid w:val="00564175"/>
    <w:rsid w:val="00566808"/>
    <w:rsid w:val="00575411"/>
    <w:rsid w:val="00575821"/>
    <w:rsid w:val="00577B52"/>
    <w:rsid w:val="00580512"/>
    <w:rsid w:val="0058797E"/>
    <w:rsid w:val="005938BC"/>
    <w:rsid w:val="00596600"/>
    <w:rsid w:val="005A0FA0"/>
    <w:rsid w:val="005A3F3A"/>
    <w:rsid w:val="005A47FC"/>
    <w:rsid w:val="005A7A07"/>
    <w:rsid w:val="005B0689"/>
    <w:rsid w:val="005B0C25"/>
    <w:rsid w:val="005B13F3"/>
    <w:rsid w:val="005B4C5D"/>
    <w:rsid w:val="005C2572"/>
    <w:rsid w:val="005C2D30"/>
    <w:rsid w:val="005C4293"/>
    <w:rsid w:val="005D52EA"/>
    <w:rsid w:val="005E4E3A"/>
    <w:rsid w:val="005E5E14"/>
    <w:rsid w:val="005F2140"/>
    <w:rsid w:val="005F245C"/>
    <w:rsid w:val="005F7C34"/>
    <w:rsid w:val="0060610B"/>
    <w:rsid w:val="0061163C"/>
    <w:rsid w:val="00615DC1"/>
    <w:rsid w:val="00616BF4"/>
    <w:rsid w:val="00616CCE"/>
    <w:rsid w:val="00617397"/>
    <w:rsid w:val="006357BD"/>
    <w:rsid w:val="00636B69"/>
    <w:rsid w:val="0065402C"/>
    <w:rsid w:val="0066339A"/>
    <w:rsid w:val="00663E8E"/>
    <w:rsid w:val="006642DC"/>
    <w:rsid w:val="00666B41"/>
    <w:rsid w:val="006909A6"/>
    <w:rsid w:val="00693357"/>
    <w:rsid w:val="0069343E"/>
    <w:rsid w:val="006936BC"/>
    <w:rsid w:val="00693EBF"/>
    <w:rsid w:val="006971C8"/>
    <w:rsid w:val="006A08AE"/>
    <w:rsid w:val="006A12B8"/>
    <w:rsid w:val="006A1F50"/>
    <w:rsid w:val="006B0391"/>
    <w:rsid w:val="006B5AF1"/>
    <w:rsid w:val="006C775C"/>
    <w:rsid w:val="006D2ADA"/>
    <w:rsid w:val="006D4CAC"/>
    <w:rsid w:val="006D59F7"/>
    <w:rsid w:val="006D65DC"/>
    <w:rsid w:val="006E0588"/>
    <w:rsid w:val="00701D8E"/>
    <w:rsid w:val="0070415A"/>
    <w:rsid w:val="00707D9D"/>
    <w:rsid w:val="00711181"/>
    <w:rsid w:val="00711224"/>
    <w:rsid w:val="0071136D"/>
    <w:rsid w:val="00714EE0"/>
    <w:rsid w:val="00717C10"/>
    <w:rsid w:val="007245A9"/>
    <w:rsid w:val="00727929"/>
    <w:rsid w:val="007300BF"/>
    <w:rsid w:val="00731A76"/>
    <w:rsid w:val="00736B13"/>
    <w:rsid w:val="007447FB"/>
    <w:rsid w:val="007462DA"/>
    <w:rsid w:val="0075276E"/>
    <w:rsid w:val="0075553E"/>
    <w:rsid w:val="007604DF"/>
    <w:rsid w:val="007644CE"/>
    <w:rsid w:val="00765EAF"/>
    <w:rsid w:val="00770C9D"/>
    <w:rsid w:val="00771C41"/>
    <w:rsid w:val="007803E6"/>
    <w:rsid w:val="007834E9"/>
    <w:rsid w:val="00785099"/>
    <w:rsid w:val="00795912"/>
    <w:rsid w:val="007A7A45"/>
    <w:rsid w:val="007B2116"/>
    <w:rsid w:val="007B43CF"/>
    <w:rsid w:val="007B6872"/>
    <w:rsid w:val="007B7689"/>
    <w:rsid w:val="007C37DE"/>
    <w:rsid w:val="007C5838"/>
    <w:rsid w:val="007D408B"/>
    <w:rsid w:val="007D5A12"/>
    <w:rsid w:val="007E5A96"/>
    <w:rsid w:val="007E77FA"/>
    <w:rsid w:val="007F0AC6"/>
    <w:rsid w:val="008021D9"/>
    <w:rsid w:val="008057D8"/>
    <w:rsid w:val="00811B9E"/>
    <w:rsid w:val="00814640"/>
    <w:rsid w:val="008229F2"/>
    <w:rsid w:val="00826655"/>
    <w:rsid w:val="0083111C"/>
    <w:rsid w:val="0083745F"/>
    <w:rsid w:val="00841248"/>
    <w:rsid w:val="0086103C"/>
    <w:rsid w:val="00862CEE"/>
    <w:rsid w:val="008678CD"/>
    <w:rsid w:val="0087292D"/>
    <w:rsid w:val="00876369"/>
    <w:rsid w:val="008801FA"/>
    <w:rsid w:val="00881E8F"/>
    <w:rsid w:val="00886C30"/>
    <w:rsid w:val="00887E54"/>
    <w:rsid w:val="00894567"/>
    <w:rsid w:val="008A4E35"/>
    <w:rsid w:val="008A576B"/>
    <w:rsid w:val="008B0B36"/>
    <w:rsid w:val="008B14D3"/>
    <w:rsid w:val="008B2B86"/>
    <w:rsid w:val="008D283F"/>
    <w:rsid w:val="008D674B"/>
    <w:rsid w:val="008E1449"/>
    <w:rsid w:val="008E2D54"/>
    <w:rsid w:val="008E5D70"/>
    <w:rsid w:val="008F41A3"/>
    <w:rsid w:val="008F608C"/>
    <w:rsid w:val="00902751"/>
    <w:rsid w:val="009032AB"/>
    <w:rsid w:val="0091554D"/>
    <w:rsid w:val="00920978"/>
    <w:rsid w:val="00924DDD"/>
    <w:rsid w:val="009257F4"/>
    <w:rsid w:val="0093189D"/>
    <w:rsid w:val="009324F0"/>
    <w:rsid w:val="009359AE"/>
    <w:rsid w:val="00961B61"/>
    <w:rsid w:val="0096503F"/>
    <w:rsid w:val="009663CF"/>
    <w:rsid w:val="00967998"/>
    <w:rsid w:val="00972C52"/>
    <w:rsid w:val="00975BB5"/>
    <w:rsid w:val="0097605E"/>
    <w:rsid w:val="009833F8"/>
    <w:rsid w:val="009834D3"/>
    <w:rsid w:val="0098708E"/>
    <w:rsid w:val="009975E5"/>
    <w:rsid w:val="009B3ED1"/>
    <w:rsid w:val="009B7A6B"/>
    <w:rsid w:val="009C0E78"/>
    <w:rsid w:val="009D56D6"/>
    <w:rsid w:val="009D5C09"/>
    <w:rsid w:val="009D70EA"/>
    <w:rsid w:val="009E1FCF"/>
    <w:rsid w:val="009E688E"/>
    <w:rsid w:val="009F4E73"/>
    <w:rsid w:val="009F532D"/>
    <w:rsid w:val="00A02A24"/>
    <w:rsid w:val="00A05DD2"/>
    <w:rsid w:val="00A16F8F"/>
    <w:rsid w:val="00A31F24"/>
    <w:rsid w:val="00A36C31"/>
    <w:rsid w:val="00A47946"/>
    <w:rsid w:val="00A52EAF"/>
    <w:rsid w:val="00A54F02"/>
    <w:rsid w:val="00A6512B"/>
    <w:rsid w:val="00A738D5"/>
    <w:rsid w:val="00A74FAF"/>
    <w:rsid w:val="00A77541"/>
    <w:rsid w:val="00A80F07"/>
    <w:rsid w:val="00A90823"/>
    <w:rsid w:val="00A92C18"/>
    <w:rsid w:val="00A97BD0"/>
    <w:rsid w:val="00AA358E"/>
    <w:rsid w:val="00AA3722"/>
    <w:rsid w:val="00AB33F2"/>
    <w:rsid w:val="00AB5CD4"/>
    <w:rsid w:val="00AB5D91"/>
    <w:rsid w:val="00AB7BDF"/>
    <w:rsid w:val="00AC0CE6"/>
    <w:rsid w:val="00AC6CC8"/>
    <w:rsid w:val="00AD2E00"/>
    <w:rsid w:val="00AD72F3"/>
    <w:rsid w:val="00AD7A2F"/>
    <w:rsid w:val="00AE0F19"/>
    <w:rsid w:val="00B009E3"/>
    <w:rsid w:val="00B02017"/>
    <w:rsid w:val="00B05B9F"/>
    <w:rsid w:val="00B124F7"/>
    <w:rsid w:val="00B140B8"/>
    <w:rsid w:val="00B346CD"/>
    <w:rsid w:val="00B4737E"/>
    <w:rsid w:val="00B600F4"/>
    <w:rsid w:val="00B62109"/>
    <w:rsid w:val="00B65A80"/>
    <w:rsid w:val="00B65B03"/>
    <w:rsid w:val="00B76634"/>
    <w:rsid w:val="00B853CE"/>
    <w:rsid w:val="00B860AC"/>
    <w:rsid w:val="00B97451"/>
    <w:rsid w:val="00BA0AB9"/>
    <w:rsid w:val="00BA5B76"/>
    <w:rsid w:val="00BB3D4B"/>
    <w:rsid w:val="00BC2B41"/>
    <w:rsid w:val="00BC3980"/>
    <w:rsid w:val="00BC5850"/>
    <w:rsid w:val="00BC5A92"/>
    <w:rsid w:val="00BD113A"/>
    <w:rsid w:val="00BD3469"/>
    <w:rsid w:val="00BD657D"/>
    <w:rsid w:val="00BD78E3"/>
    <w:rsid w:val="00BE33FA"/>
    <w:rsid w:val="00BF6149"/>
    <w:rsid w:val="00BF6D71"/>
    <w:rsid w:val="00BF7822"/>
    <w:rsid w:val="00C07F17"/>
    <w:rsid w:val="00C11E3D"/>
    <w:rsid w:val="00C27B4C"/>
    <w:rsid w:val="00C31824"/>
    <w:rsid w:val="00C33BFD"/>
    <w:rsid w:val="00C34D9B"/>
    <w:rsid w:val="00C378D5"/>
    <w:rsid w:val="00C5009A"/>
    <w:rsid w:val="00C5735B"/>
    <w:rsid w:val="00C649FE"/>
    <w:rsid w:val="00C65A7D"/>
    <w:rsid w:val="00C717E7"/>
    <w:rsid w:val="00C76534"/>
    <w:rsid w:val="00C86928"/>
    <w:rsid w:val="00C90B3D"/>
    <w:rsid w:val="00CA04FF"/>
    <w:rsid w:val="00CA75C0"/>
    <w:rsid w:val="00CB49AE"/>
    <w:rsid w:val="00CB72BF"/>
    <w:rsid w:val="00CC53DC"/>
    <w:rsid w:val="00CC6962"/>
    <w:rsid w:val="00CD4B79"/>
    <w:rsid w:val="00CD677C"/>
    <w:rsid w:val="00CE29DF"/>
    <w:rsid w:val="00CE5175"/>
    <w:rsid w:val="00CF5CA7"/>
    <w:rsid w:val="00D00B21"/>
    <w:rsid w:val="00D05D9F"/>
    <w:rsid w:val="00D105FD"/>
    <w:rsid w:val="00D10A0F"/>
    <w:rsid w:val="00D10D44"/>
    <w:rsid w:val="00D1111B"/>
    <w:rsid w:val="00D11789"/>
    <w:rsid w:val="00D14119"/>
    <w:rsid w:val="00D23E02"/>
    <w:rsid w:val="00D25258"/>
    <w:rsid w:val="00D26E6D"/>
    <w:rsid w:val="00D3035C"/>
    <w:rsid w:val="00D34498"/>
    <w:rsid w:val="00D3758C"/>
    <w:rsid w:val="00D47A97"/>
    <w:rsid w:val="00D5778B"/>
    <w:rsid w:val="00D715B2"/>
    <w:rsid w:val="00D71A45"/>
    <w:rsid w:val="00D73332"/>
    <w:rsid w:val="00D73406"/>
    <w:rsid w:val="00D73DC3"/>
    <w:rsid w:val="00D7452D"/>
    <w:rsid w:val="00D75711"/>
    <w:rsid w:val="00D75C5F"/>
    <w:rsid w:val="00D76442"/>
    <w:rsid w:val="00D76A2E"/>
    <w:rsid w:val="00D81639"/>
    <w:rsid w:val="00D852E3"/>
    <w:rsid w:val="00D856E0"/>
    <w:rsid w:val="00D86ACF"/>
    <w:rsid w:val="00D87D0F"/>
    <w:rsid w:val="00D91DD6"/>
    <w:rsid w:val="00D9216E"/>
    <w:rsid w:val="00D95FFE"/>
    <w:rsid w:val="00DA2B34"/>
    <w:rsid w:val="00DB22CC"/>
    <w:rsid w:val="00DB3B54"/>
    <w:rsid w:val="00DB5D9B"/>
    <w:rsid w:val="00DB7C93"/>
    <w:rsid w:val="00DC5A1B"/>
    <w:rsid w:val="00DD0861"/>
    <w:rsid w:val="00DD48DD"/>
    <w:rsid w:val="00DD6ED2"/>
    <w:rsid w:val="00DE51F9"/>
    <w:rsid w:val="00DE54B9"/>
    <w:rsid w:val="00DF4CF3"/>
    <w:rsid w:val="00DF73F8"/>
    <w:rsid w:val="00DF7513"/>
    <w:rsid w:val="00DF7FEE"/>
    <w:rsid w:val="00E021D8"/>
    <w:rsid w:val="00E0299A"/>
    <w:rsid w:val="00E05EBD"/>
    <w:rsid w:val="00E07A34"/>
    <w:rsid w:val="00E11967"/>
    <w:rsid w:val="00E1539D"/>
    <w:rsid w:val="00E15965"/>
    <w:rsid w:val="00E16436"/>
    <w:rsid w:val="00E23D1E"/>
    <w:rsid w:val="00E31ACF"/>
    <w:rsid w:val="00E337D5"/>
    <w:rsid w:val="00E34FB0"/>
    <w:rsid w:val="00E46ACA"/>
    <w:rsid w:val="00E5218B"/>
    <w:rsid w:val="00E57502"/>
    <w:rsid w:val="00E5764A"/>
    <w:rsid w:val="00E76DC5"/>
    <w:rsid w:val="00E81B4E"/>
    <w:rsid w:val="00E827CC"/>
    <w:rsid w:val="00E84094"/>
    <w:rsid w:val="00E86651"/>
    <w:rsid w:val="00E872DC"/>
    <w:rsid w:val="00E913E5"/>
    <w:rsid w:val="00EA6F26"/>
    <w:rsid w:val="00EB3678"/>
    <w:rsid w:val="00EC0D0C"/>
    <w:rsid w:val="00EC0FC1"/>
    <w:rsid w:val="00EC4836"/>
    <w:rsid w:val="00EC5DD2"/>
    <w:rsid w:val="00ED15EE"/>
    <w:rsid w:val="00ED42FC"/>
    <w:rsid w:val="00ED689E"/>
    <w:rsid w:val="00EE0EEF"/>
    <w:rsid w:val="00EF0612"/>
    <w:rsid w:val="00EF1017"/>
    <w:rsid w:val="00EF2342"/>
    <w:rsid w:val="00EF7A0A"/>
    <w:rsid w:val="00F055DA"/>
    <w:rsid w:val="00F12A7E"/>
    <w:rsid w:val="00F15013"/>
    <w:rsid w:val="00F15918"/>
    <w:rsid w:val="00F15B56"/>
    <w:rsid w:val="00F235B5"/>
    <w:rsid w:val="00F24BD2"/>
    <w:rsid w:val="00F24E29"/>
    <w:rsid w:val="00F27019"/>
    <w:rsid w:val="00F274AC"/>
    <w:rsid w:val="00F30232"/>
    <w:rsid w:val="00F317B6"/>
    <w:rsid w:val="00F33064"/>
    <w:rsid w:val="00F33952"/>
    <w:rsid w:val="00F424E7"/>
    <w:rsid w:val="00F42F11"/>
    <w:rsid w:val="00F46C95"/>
    <w:rsid w:val="00F56098"/>
    <w:rsid w:val="00F6553C"/>
    <w:rsid w:val="00F6687B"/>
    <w:rsid w:val="00F679B3"/>
    <w:rsid w:val="00F74245"/>
    <w:rsid w:val="00F76B54"/>
    <w:rsid w:val="00F81A0B"/>
    <w:rsid w:val="00F9671B"/>
    <w:rsid w:val="00FA2222"/>
    <w:rsid w:val="00FA45F5"/>
    <w:rsid w:val="00FA6316"/>
    <w:rsid w:val="00FB049F"/>
    <w:rsid w:val="00FB75C8"/>
    <w:rsid w:val="00FC6A76"/>
    <w:rsid w:val="00FD495C"/>
    <w:rsid w:val="00FE0B68"/>
    <w:rsid w:val="00FE4B5A"/>
    <w:rsid w:val="00FF1824"/>
    <w:rsid w:val="00FF71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8ABD5"/>
  <w15:docId w15:val="{74C5A395-FD29-4EA0-81E0-54812517F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5D5D5D" w:themeColor="text2"/>
        <w:lang w:val="en-US" w:eastAsia="ja-JP" w:bidi="ar-SA"/>
      </w:rPr>
    </w:rPrDefault>
    <w:pPrDefault>
      <w:pPr>
        <w:spacing w:after="16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uiPriority w:val="99"/>
    <w:qFormat/>
    <w:rsid w:val="00B346CD"/>
  </w:style>
  <w:style w:type="paragraph" w:styleId="Heading1">
    <w:name w:val="heading 1"/>
    <w:basedOn w:val="Normal"/>
    <w:next w:val="Normal"/>
    <w:link w:val="Heading1Char"/>
    <w:uiPriority w:val="9"/>
    <w:qFormat/>
    <w:rsid w:val="00876369"/>
    <w:pPr>
      <w:keepNext/>
      <w:keepLines/>
      <w:numPr>
        <w:numId w:val="5"/>
      </w:numPr>
      <w:spacing w:before="240" w:after="120"/>
      <w:outlineLvl w:val="0"/>
    </w:pPr>
    <w:rPr>
      <w:rFonts w:eastAsiaTheme="majorEastAsia" w:cstheme="majorBidi"/>
      <w:bCs/>
      <w:caps/>
      <w:color w:val="0072C6" w:themeColor="accent1"/>
      <w:sz w:val="32"/>
      <w:szCs w:val="28"/>
    </w:rPr>
  </w:style>
  <w:style w:type="paragraph" w:styleId="Heading2">
    <w:name w:val="heading 2"/>
    <w:basedOn w:val="Heading1"/>
    <w:next w:val="Normal"/>
    <w:link w:val="Heading2Char"/>
    <w:uiPriority w:val="9"/>
    <w:unhideWhenUsed/>
    <w:qFormat/>
    <w:rsid w:val="00876369"/>
    <w:pPr>
      <w:numPr>
        <w:ilvl w:val="1"/>
      </w:numPr>
      <w:tabs>
        <w:tab w:val="clear" w:pos="8724"/>
        <w:tab w:val="num" w:pos="360"/>
      </w:tabs>
      <w:spacing w:after="60"/>
      <w:ind w:left="720" w:hanging="720"/>
      <w:outlineLvl w:val="1"/>
    </w:pPr>
    <w:rPr>
      <w:bCs w:val="0"/>
      <w:caps w:val="0"/>
      <w:sz w:val="28"/>
      <w:szCs w:val="26"/>
    </w:rPr>
  </w:style>
  <w:style w:type="paragraph" w:styleId="Heading3">
    <w:name w:val="heading 3"/>
    <w:basedOn w:val="Heading2"/>
    <w:next w:val="Normal"/>
    <w:link w:val="Heading3Char"/>
    <w:uiPriority w:val="9"/>
    <w:unhideWhenUsed/>
    <w:qFormat/>
    <w:rsid w:val="00C649FE"/>
    <w:pPr>
      <w:numPr>
        <w:ilvl w:val="0"/>
        <w:numId w:val="0"/>
      </w:numPr>
      <w:spacing w:after="120"/>
      <w:outlineLvl w:val="2"/>
    </w:pPr>
    <w:rPr>
      <w:b/>
      <w:bCs/>
      <w:sz w:val="20"/>
    </w:rPr>
  </w:style>
  <w:style w:type="paragraph" w:styleId="Heading4">
    <w:name w:val="heading 4"/>
    <w:basedOn w:val="Heading3"/>
    <w:next w:val="Normal"/>
    <w:link w:val="Heading4Char"/>
    <w:uiPriority w:val="9"/>
    <w:unhideWhenUsed/>
    <w:pPr>
      <w:spacing w:before="200" w:after="0"/>
      <w:outlineLvl w:val="3"/>
    </w:pPr>
    <w:rPr>
      <w:bCs w:val="0"/>
      <w:iCs/>
    </w:rPr>
  </w:style>
  <w:style w:type="paragraph" w:styleId="Heading5">
    <w:name w:val="heading 5"/>
    <w:basedOn w:val="Heading4"/>
    <w:next w:val="Normal"/>
    <w:link w:val="Heading5Char"/>
    <w:uiPriority w:val="9"/>
    <w:unhideWhenUsed/>
    <w:pPr>
      <w:outlineLvl w:val="4"/>
    </w:pPr>
  </w:style>
  <w:style w:type="paragraph" w:styleId="Heading6">
    <w:name w:val="heading 6"/>
    <w:basedOn w:val="Heading5"/>
    <w:next w:val="Normal"/>
    <w:link w:val="Heading6Char"/>
    <w:uiPriority w:val="9"/>
    <w:unhideWhenUsed/>
    <w:pPr>
      <w:outlineLvl w:val="5"/>
    </w:pPr>
    <w:rPr>
      <w:iCs w:val="0"/>
    </w:rPr>
  </w:style>
  <w:style w:type="paragraph" w:styleId="Heading7">
    <w:name w:val="heading 7"/>
    <w:basedOn w:val="Heading6"/>
    <w:next w:val="Normal"/>
    <w:link w:val="Heading7Char"/>
    <w:uiPriority w:val="9"/>
    <w:unhideWhenUsed/>
    <w:pPr>
      <w:outlineLvl w:val="6"/>
    </w:pPr>
    <w:rPr>
      <w:iCs/>
    </w:rPr>
  </w:style>
  <w:style w:type="paragraph" w:styleId="Heading8">
    <w:name w:val="heading 8"/>
    <w:basedOn w:val="Heading7"/>
    <w:next w:val="Normal"/>
    <w:link w:val="Heading8Char"/>
    <w:uiPriority w:val="9"/>
    <w:unhideWhenUsed/>
    <w:pPr>
      <w:outlineLvl w:val="7"/>
    </w:pPr>
    <w:rPr>
      <w:szCs w:val="20"/>
    </w:rPr>
  </w:style>
  <w:style w:type="paragraph" w:styleId="Heading9">
    <w:name w:val="heading 9"/>
    <w:basedOn w:val="Heading8"/>
    <w:next w:val="Normal"/>
    <w:link w:val="Heading9Char"/>
    <w:uiPriority w:val="9"/>
    <w:unhideWhenUsed/>
    <w:p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1"/>
    <w:rsid w:val="00765EAF"/>
    <w:pPr>
      <w:spacing w:before="480" w:after="120" w:line="900" w:lineRule="exact"/>
      <w:contextualSpacing/>
    </w:pPr>
    <w:rPr>
      <w:rFonts w:asciiTheme="majorHAnsi" w:eastAsiaTheme="majorEastAsia" w:hAnsiTheme="majorHAnsi" w:cstheme="majorBidi"/>
      <w:color w:val="0072C6" w:themeColor="accent1"/>
      <w:spacing w:val="5"/>
      <w:kern w:val="28"/>
      <w:sz w:val="80"/>
      <w:szCs w:val="52"/>
    </w:rPr>
  </w:style>
  <w:style w:type="character" w:customStyle="1" w:styleId="TitleChar">
    <w:name w:val="Title Char"/>
    <w:basedOn w:val="DefaultParagraphFont"/>
    <w:link w:val="Title"/>
    <w:uiPriority w:val="11"/>
    <w:rsid w:val="00765EAF"/>
    <w:rPr>
      <w:rFonts w:asciiTheme="majorHAnsi" w:eastAsiaTheme="majorEastAsia" w:hAnsiTheme="majorHAnsi" w:cstheme="majorBidi"/>
      <w:color w:val="0072C6" w:themeColor="accent1"/>
      <w:spacing w:val="5"/>
      <w:kern w:val="28"/>
      <w:sz w:val="80"/>
      <w:szCs w:val="52"/>
    </w:rPr>
  </w:style>
  <w:style w:type="character" w:customStyle="1" w:styleId="Heading1Char">
    <w:name w:val="Heading 1 Char"/>
    <w:basedOn w:val="DefaultParagraphFont"/>
    <w:link w:val="Heading1"/>
    <w:uiPriority w:val="9"/>
    <w:rsid w:val="00B860AC"/>
    <w:rPr>
      <w:rFonts w:eastAsiaTheme="majorEastAsia" w:cstheme="majorBidi"/>
      <w:bCs/>
      <w:caps/>
      <w:color w:val="0072C6" w:themeColor="accent1"/>
      <w:sz w:val="32"/>
      <w:szCs w:val="28"/>
    </w:rPr>
  </w:style>
  <w:style w:type="paragraph" w:styleId="Subtitle">
    <w:name w:val="Subtitle"/>
    <w:basedOn w:val="Normal"/>
    <w:next w:val="Normal"/>
    <w:link w:val="SubtitleChar"/>
    <w:uiPriority w:val="12"/>
    <w:rsid w:val="00765EAF"/>
    <w:pPr>
      <w:numPr>
        <w:ilvl w:val="1"/>
      </w:numPr>
      <w:spacing w:before="240" w:after="240" w:line="400" w:lineRule="exact"/>
    </w:pPr>
    <w:rPr>
      <w:rFonts w:asciiTheme="majorHAnsi" w:eastAsiaTheme="majorEastAsia" w:hAnsiTheme="majorHAnsi" w:cstheme="majorBidi"/>
      <w:iCs/>
      <w:color w:val="0072C6" w:themeColor="accent1"/>
      <w:spacing w:val="15"/>
      <w:sz w:val="40"/>
    </w:rPr>
  </w:style>
  <w:style w:type="character" w:customStyle="1" w:styleId="SubtitleChar">
    <w:name w:val="Subtitle Char"/>
    <w:basedOn w:val="DefaultParagraphFont"/>
    <w:link w:val="Subtitle"/>
    <w:uiPriority w:val="12"/>
    <w:rsid w:val="00765EAF"/>
    <w:rPr>
      <w:rFonts w:asciiTheme="majorHAnsi" w:eastAsiaTheme="majorEastAsia" w:hAnsiTheme="majorHAnsi" w:cstheme="majorBidi"/>
      <w:iCs/>
      <w:color w:val="0072C6" w:themeColor="accent1"/>
      <w:spacing w:val="15"/>
      <w:sz w:val="40"/>
    </w:rPr>
  </w:style>
  <w:style w:type="paragraph" w:styleId="NoSpacing">
    <w:name w:val="No Spacing"/>
    <w:uiPriority w:val="36"/>
    <w:qFormat/>
    <w:pPr>
      <w:spacing w:after="0" w:line="240" w:lineRule="auto"/>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qFormat/>
    <w:rPr>
      <w:b/>
      <w:color w:val="0072C6" w:themeColor="hyperlink"/>
      <w:spacing w:val="10"/>
      <w:u w:val="single"/>
      <w:bdr w:val="none" w:sz="0" w:space="0" w:color="auto"/>
    </w:rPr>
  </w:style>
  <w:style w:type="character" w:customStyle="1" w:styleId="Heading2Char">
    <w:name w:val="Heading 2 Char"/>
    <w:basedOn w:val="DefaultParagraphFont"/>
    <w:link w:val="Heading2"/>
    <w:uiPriority w:val="9"/>
    <w:rsid w:val="00876369"/>
    <w:rPr>
      <w:rFonts w:eastAsiaTheme="majorEastAsia" w:cstheme="majorBidi"/>
      <w:color w:val="0072C6" w:themeColor="accent1"/>
      <w:sz w:val="28"/>
      <w:szCs w:val="26"/>
    </w:rPr>
  </w:style>
  <w:style w:type="character" w:customStyle="1" w:styleId="Heading3Char">
    <w:name w:val="Heading 3 Char"/>
    <w:basedOn w:val="DefaultParagraphFont"/>
    <w:link w:val="Heading3"/>
    <w:uiPriority w:val="9"/>
    <w:rsid w:val="00C649FE"/>
    <w:rPr>
      <w:rFonts w:asciiTheme="majorHAnsi" w:eastAsiaTheme="majorEastAsia" w:hAnsiTheme="majorHAnsi" w:cstheme="majorBidi"/>
      <w:b/>
      <w:bCs/>
      <w:color w:val="0072C6" w:themeColor="accent1"/>
      <w:sz w:val="20"/>
      <w:szCs w:val="26"/>
    </w:rPr>
  </w:style>
  <w:style w:type="paragraph" w:styleId="TOC1">
    <w:name w:val="toc 1"/>
    <w:basedOn w:val="Normal"/>
    <w:next w:val="Normal"/>
    <w:autoRedefine/>
    <w:uiPriority w:val="39"/>
    <w:unhideWhenUsed/>
    <w:rsid w:val="00191AD4"/>
    <w:pPr>
      <w:tabs>
        <w:tab w:val="left" w:pos="360"/>
        <w:tab w:val="decimal" w:leader="dot" w:pos="10224"/>
      </w:tabs>
      <w:spacing w:after="100"/>
    </w:pPr>
    <w:rPr>
      <w:caps/>
      <w:color w:val="0072C6" w:themeColor="accent1"/>
      <w:sz w:val="2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sz w:val="20"/>
    </w:rPr>
  </w:style>
  <w:style w:type="paragraph" w:styleId="Footer">
    <w:name w:val="footer"/>
    <w:basedOn w:val="Normal"/>
    <w:link w:val="FooterChar"/>
    <w:uiPriority w:val="99"/>
    <w:unhideWhenUsed/>
    <w:rsid w:val="008E5D70"/>
    <w:pPr>
      <w:autoSpaceDE w:val="0"/>
      <w:autoSpaceDN w:val="0"/>
      <w:adjustRightInd w:val="0"/>
      <w:spacing w:after="0" w:line="240" w:lineRule="auto"/>
    </w:pPr>
    <w:rPr>
      <w:sz w:val="12"/>
    </w:rPr>
  </w:style>
  <w:style w:type="character" w:customStyle="1" w:styleId="FooterChar">
    <w:name w:val="Footer Char"/>
    <w:basedOn w:val="DefaultParagraphFont"/>
    <w:link w:val="Footer"/>
    <w:uiPriority w:val="99"/>
    <w:rsid w:val="008E5D70"/>
    <w:rPr>
      <w:sz w:val="12"/>
    </w:rPr>
  </w:style>
  <w:style w:type="numbering" w:customStyle="1" w:styleId="Headings">
    <w:name w:val="Headings"/>
    <w:uiPriority w:val="99"/>
    <w:rsid w:val="00876369"/>
    <w:pPr>
      <w:numPr>
        <w:numId w:val="1"/>
      </w:numPr>
    </w:pPr>
  </w:style>
  <w:style w:type="character" w:customStyle="1" w:styleId="Heading4Char">
    <w:name w:val="Heading 4 Char"/>
    <w:basedOn w:val="DefaultParagraphFont"/>
    <w:link w:val="Heading4"/>
    <w:uiPriority w:val="9"/>
    <w:rPr>
      <w:rFonts w:eastAsiaTheme="majorEastAsia" w:cstheme="majorBidi"/>
      <w:iCs/>
      <w:sz w:val="28"/>
      <w:szCs w:val="26"/>
    </w:rPr>
  </w:style>
  <w:style w:type="character" w:customStyle="1" w:styleId="Heading5Char">
    <w:name w:val="Heading 5 Char"/>
    <w:basedOn w:val="DefaultParagraphFont"/>
    <w:link w:val="Heading5"/>
    <w:uiPriority w:val="9"/>
    <w:rPr>
      <w:rFonts w:eastAsiaTheme="majorEastAsia" w:cstheme="majorBidi"/>
      <w:iCs/>
      <w:sz w:val="28"/>
      <w:szCs w:val="26"/>
    </w:rPr>
  </w:style>
  <w:style w:type="character" w:customStyle="1" w:styleId="Heading6Char">
    <w:name w:val="Heading 6 Char"/>
    <w:basedOn w:val="DefaultParagraphFont"/>
    <w:link w:val="Heading6"/>
    <w:uiPriority w:val="9"/>
    <w:rPr>
      <w:rFonts w:eastAsiaTheme="majorEastAsia" w:cstheme="majorBidi"/>
      <w:sz w:val="28"/>
      <w:szCs w:val="26"/>
    </w:rPr>
  </w:style>
  <w:style w:type="character" w:customStyle="1" w:styleId="Heading7Char">
    <w:name w:val="Heading 7 Char"/>
    <w:basedOn w:val="DefaultParagraphFont"/>
    <w:link w:val="Heading7"/>
    <w:uiPriority w:val="9"/>
    <w:rPr>
      <w:rFonts w:eastAsiaTheme="majorEastAsia" w:cstheme="majorBidi"/>
      <w:sz w:val="28"/>
    </w:rPr>
  </w:style>
  <w:style w:type="character" w:customStyle="1" w:styleId="Heading8Char">
    <w:name w:val="Heading 8 Char"/>
    <w:basedOn w:val="DefaultParagraphFont"/>
    <w:link w:val="Heading8"/>
    <w:uiPriority w:val="9"/>
    <w:rPr>
      <w:rFonts w:eastAsiaTheme="majorEastAsia" w:cstheme="majorBidi"/>
      <w:sz w:val="28"/>
      <w:szCs w:val="20"/>
    </w:rPr>
  </w:style>
  <w:style w:type="character" w:customStyle="1" w:styleId="Heading9Char">
    <w:name w:val="Heading 9 Char"/>
    <w:basedOn w:val="DefaultParagraphFont"/>
    <w:link w:val="Heading9"/>
    <w:uiPriority w:val="9"/>
    <w:rPr>
      <w:rFonts w:eastAsiaTheme="majorEastAsia" w:cstheme="majorBidi"/>
      <w:iCs/>
      <w:sz w:val="28"/>
      <w:szCs w:val="20"/>
    </w:rPr>
  </w:style>
  <w:style w:type="paragraph" w:customStyle="1" w:styleId="CodeText">
    <w:name w:val="Code Text"/>
    <w:uiPriority w:val="15"/>
    <w:qFormat/>
    <w:rsid w:val="00DF4CF3"/>
    <w:pPr>
      <w:pBdr>
        <w:top w:val="single" w:sz="4" w:space="16" w:color="92C0E0" w:themeColor="accent2"/>
        <w:left w:val="single" w:sz="4" w:space="27" w:color="92C0E0" w:themeColor="accent2"/>
        <w:bottom w:val="single" w:sz="4" w:space="16" w:color="92C0E0" w:themeColor="accent2"/>
        <w:right w:val="single" w:sz="4" w:space="27" w:color="92C0E0" w:themeColor="accent2"/>
      </w:pBdr>
      <w:spacing w:after="60" w:line="240" w:lineRule="auto"/>
      <w:ind w:left="590" w:right="576"/>
      <w:contextualSpacing/>
    </w:pPr>
    <w:rPr>
      <w:rFonts w:eastAsiaTheme="majorEastAsia" w:cstheme="majorBidi"/>
      <w:bCs/>
      <w:noProof/>
      <w:szCs w:val="28"/>
    </w:rPr>
  </w:style>
  <w:style w:type="paragraph" w:styleId="Caption">
    <w:name w:val="caption"/>
    <w:basedOn w:val="Normal"/>
    <w:next w:val="Normal"/>
    <w:link w:val="CaptionChar"/>
    <w:uiPriority w:val="13"/>
    <w:qFormat/>
    <w:pPr>
      <w:spacing w:after="200" w:line="240" w:lineRule="auto"/>
    </w:pPr>
    <w:rPr>
      <w:b/>
      <w:bCs/>
      <w:color w:val="4995CB" w:themeColor="accent2" w:themeShade="BF"/>
      <w:spacing w:val="10"/>
      <w:szCs w:val="18"/>
      <w:u w:val="single"/>
    </w:rPr>
  </w:style>
  <w:style w:type="character" w:styleId="FollowedHyperlink">
    <w:name w:val="FollowedHyperlink"/>
    <w:basedOn w:val="DefaultParagraphFont"/>
    <w:uiPriority w:val="99"/>
    <w:semiHidden/>
    <w:unhideWhenUsed/>
    <w:rPr>
      <w:b/>
      <w:color w:val="A3569E" w:themeColor="followedHyperlink"/>
      <w:u w:val="single"/>
    </w:rPr>
  </w:style>
  <w:style w:type="numbering" w:customStyle="1" w:styleId="DesignTaskBullList">
    <w:name w:val="Design Task Bull List"/>
    <w:uiPriority w:val="99"/>
    <w:rsid w:val="009D70EA"/>
    <w:pPr>
      <w:numPr>
        <w:numId w:val="4"/>
      </w:numPr>
    </w:pPr>
  </w:style>
  <w:style w:type="paragraph" w:customStyle="1" w:styleId="PageNumbers">
    <w:name w:val="Page Numbers"/>
    <w:basedOn w:val="Normal"/>
    <w:uiPriority w:val="99"/>
    <w:semiHidden/>
    <w:qFormat/>
    <w:pPr>
      <w:spacing w:before="600" w:after="0"/>
      <w:jc w:val="center"/>
    </w:pPr>
    <w:rPr>
      <w:color w:val="FFFFFF" w:themeColor="background1"/>
    </w:rPr>
  </w:style>
  <w:style w:type="table" w:customStyle="1" w:styleId="SharePointDevKit">
    <w:name w:val="SharePoint Dev Kit"/>
    <w:basedOn w:val="TableNormal"/>
    <w:uiPriority w:val="99"/>
    <w:rsid w:val="00D95FFE"/>
    <w:pPr>
      <w:spacing w:before="60" w:after="60" w:line="240" w:lineRule="auto"/>
    </w:pPr>
    <w:rPr>
      <w:sz w:val="16"/>
    </w:rPr>
    <w:tblPr>
      <w:tblStyleRowBandSize w:val="1"/>
      <w:tblStyleColBandSize w:val="1"/>
      <w:tbl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insideH w:val="single" w:sz="6" w:space="0" w:color="7F7F7F" w:themeColor="text1" w:themeTint="80"/>
        <w:insideV w:val="single" w:sz="6" w:space="0" w:color="7F7F7F" w:themeColor="text1" w:themeTint="80"/>
      </w:tblBorders>
    </w:tblPr>
    <w:tblStylePr w:type="firstRow">
      <w:pPr>
        <w:wordWrap/>
        <w:spacing w:beforeLines="0" w:before="60" w:beforeAutospacing="0" w:afterLines="0" w:after="120" w:afterAutospacing="0" w:line="240" w:lineRule="auto"/>
      </w:pPr>
      <w:rPr>
        <w:rFonts w:asciiTheme="minorHAnsi" w:hAnsiTheme="minorHAnsi"/>
        <w:b/>
        <w:caps/>
        <w:smallCaps w:val="0"/>
        <w:color w:val="5D5D5D" w:themeColor="text2"/>
        <w:sz w:val="20"/>
      </w:rPr>
      <w:tblPr/>
      <w:tcPr>
        <w:shd w:val="clear" w:color="auto" w:fill="92C0E0" w:themeFill="accent2"/>
      </w:tcPr>
    </w:tblStylePr>
    <w:tblStylePr w:type="firstCol">
      <w:pPr>
        <w:wordWrap/>
        <w:spacing w:beforeLines="0" w:before="60" w:beforeAutospacing="0" w:afterLines="0" w:after="60" w:afterAutospacing="0"/>
      </w:pPr>
      <w:rPr>
        <w:rFonts w:asciiTheme="minorHAnsi" w:hAnsiTheme="minorHAnsi"/>
        <w:b/>
        <w:sz w:val="16"/>
      </w:rPr>
    </w:tblStylePr>
    <w:tblStylePr w:type="band1Vert">
      <w:tblPr/>
      <w:tcPr>
        <w:shd w:val="clear" w:color="auto" w:fill="FFFFFF" w:themeFill="background1"/>
      </w:tcPr>
    </w:tblStylePr>
    <w:tblStylePr w:type="band2Vert">
      <w:tblPr/>
      <w:tcPr>
        <w:shd w:val="clear" w:color="auto" w:fill="E9F2F8" w:themeFill="accent2" w:themeFillTint="33"/>
      </w:tcPr>
    </w:tblStylePr>
    <w:tblStylePr w:type="band1Horz">
      <w:tblPr/>
      <w:tcPr>
        <w:shd w:val="clear" w:color="auto" w:fill="FFFFFF" w:themeFill="background1"/>
      </w:tcPr>
    </w:tblStylePr>
    <w:tblStylePr w:type="band2Horz">
      <w:tblPr/>
      <w:tcPr>
        <w:shd w:val="clear" w:color="auto" w:fill="E9F2F8" w:themeFill="accent2" w:themeFillTint="33"/>
      </w:tcPr>
    </w:tblStylePr>
  </w:style>
  <w:style w:type="character" w:styleId="PlaceholderText">
    <w:name w:val="Placeholder Text"/>
    <w:basedOn w:val="DefaultParagraphFont"/>
    <w:uiPriority w:val="99"/>
    <w:semiHidden/>
    <w:rPr>
      <w:color w:val="808080"/>
    </w:rPr>
  </w:style>
  <w:style w:type="paragraph" w:customStyle="1" w:styleId="TOCTitle">
    <w:name w:val="TOC Title"/>
    <w:basedOn w:val="Normal"/>
    <w:uiPriority w:val="99"/>
    <w:semiHidden/>
    <w:qFormat/>
    <w:pPr>
      <w:spacing w:after="0" w:line="240" w:lineRule="auto"/>
    </w:pPr>
    <w:rPr>
      <w:color w:val="FFFFFF" w:themeColor="background1"/>
      <w:sz w:val="122"/>
      <w:szCs w:val="122"/>
      <w14:textFill>
        <w14:solidFill>
          <w14:schemeClr w14:val="bg1">
            <w14:alpha w14:val="50000"/>
          </w14:schemeClr>
        </w14:solidFill>
      </w14:textFill>
    </w:rPr>
  </w:style>
  <w:style w:type="paragraph" w:customStyle="1" w:styleId="Pa2">
    <w:name w:val="Pa2"/>
    <w:basedOn w:val="Normal"/>
    <w:next w:val="Normal"/>
    <w:uiPriority w:val="99"/>
    <w:rsid w:val="00CA04FF"/>
    <w:pPr>
      <w:autoSpaceDE w:val="0"/>
      <w:autoSpaceDN w:val="0"/>
      <w:adjustRightInd w:val="0"/>
      <w:spacing w:after="0" w:line="241" w:lineRule="atLeast"/>
    </w:pPr>
  </w:style>
  <w:style w:type="paragraph" w:styleId="TOCHeading">
    <w:name w:val="TOC Heading"/>
    <w:basedOn w:val="Heading1"/>
    <w:next w:val="Normal"/>
    <w:uiPriority w:val="39"/>
    <w:unhideWhenUsed/>
    <w:qFormat/>
    <w:pPr>
      <w:numPr>
        <w:numId w:val="0"/>
      </w:numPr>
      <w:outlineLvl w:val="9"/>
    </w:pPr>
    <w:rPr>
      <w:b/>
      <w:color w:val="005494" w:themeColor="accent1" w:themeShade="BF"/>
      <w:sz w:val="28"/>
    </w:rPr>
  </w:style>
  <w:style w:type="numbering" w:customStyle="1" w:styleId="ListBulletStyle">
    <w:name w:val="List Bullet Style"/>
    <w:uiPriority w:val="99"/>
    <w:rsid w:val="009D70EA"/>
    <w:pPr>
      <w:numPr>
        <w:numId w:val="2"/>
      </w:numPr>
    </w:pPr>
  </w:style>
  <w:style w:type="numbering" w:customStyle="1" w:styleId="BulletList2">
    <w:name w:val="Bullet List 2"/>
    <w:uiPriority w:val="99"/>
    <w:rsid w:val="00F33952"/>
    <w:pPr>
      <w:numPr>
        <w:numId w:val="3"/>
      </w:numPr>
    </w:pPr>
  </w:style>
  <w:style w:type="paragraph" w:styleId="ListBullet">
    <w:name w:val="List Bullet"/>
    <w:basedOn w:val="Normal"/>
    <w:uiPriority w:val="10"/>
    <w:qFormat/>
    <w:rsid w:val="00D47A97"/>
    <w:pPr>
      <w:numPr>
        <w:numId w:val="7"/>
      </w:numPr>
      <w:spacing w:before="60" w:after="60"/>
    </w:pPr>
    <w:rPr>
      <w:noProof/>
    </w:rPr>
  </w:style>
  <w:style w:type="paragraph" w:styleId="ListBullet2">
    <w:name w:val="List Bullet 2"/>
    <w:basedOn w:val="Normal"/>
    <w:uiPriority w:val="10"/>
    <w:qFormat/>
    <w:rsid w:val="00D47A97"/>
    <w:pPr>
      <w:numPr>
        <w:numId w:val="6"/>
      </w:numPr>
      <w:spacing w:before="60" w:after="60"/>
      <w:ind w:left="1080"/>
    </w:pPr>
    <w:rPr>
      <w:noProof/>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2">
    <w:name w:val="toc 2"/>
    <w:basedOn w:val="Normal"/>
    <w:next w:val="Normal"/>
    <w:autoRedefine/>
    <w:uiPriority w:val="39"/>
    <w:unhideWhenUsed/>
    <w:rsid w:val="00D10D44"/>
    <w:pPr>
      <w:tabs>
        <w:tab w:val="left" w:pos="810"/>
        <w:tab w:val="decimal" w:pos="10224"/>
      </w:tabs>
      <w:spacing w:after="100"/>
      <w:ind w:left="810" w:hanging="450"/>
    </w:pPr>
    <w:rPr>
      <w:sz w:val="22"/>
    </w:rPr>
  </w:style>
  <w:style w:type="character" w:customStyle="1" w:styleId="CaptionChar">
    <w:name w:val="Caption Char"/>
    <w:basedOn w:val="DefaultParagraphFont"/>
    <w:link w:val="Caption"/>
    <w:uiPriority w:val="13"/>
    <w:rPr>
      <w:b/>
      <w:bCs/>
      <w:color w:val="4995CB" w:themeColor="accent2" w:themeShade="BF"/>
      <w:spacing w:val="10"/>
      <w:szCs w:val="18"/>
      <w:u w:val="single"/>
    </w:rPr>
  </w:style>
  <w:style w:type="character" w:styleId="Strong">
    <w:name w:val="Strong"/>
    <w:basedOn w:val="DefaultParagraphFont"/>
    <w:uiPriority w:val="22"/>
    <w:qFormat/>
    <w:rsid w:val="00A738D5"/>
    <w:rPr>
      <w:b/>
      <w:bCs/>
      <w:color w:val="454545" w:themeColor="text2" w:themeShade="BF"/>
    </w:rPr>
  </w:style>
  <w:style w:type="paragraph" w:customStyle="1" w:styleId="Title2">
    <w:name w:val="Title 2"/>
    <w:basedOn w:val="Title"/>
    <w:uiPriority w:val="99"/>
    <w:rsid w:val="00A77541"/>
    <w:rPr>
      <w:sz w:val="90"/>
    </w:rPr>
  </w:style>
  <w:style w:type="paragraph" w:customStyle="1" w:styleId="Disclosure">
    <w:name w:val="Disclosure"/>
    <w:basedOn w:val="Normal"/>
    <w:uiPriority w:val="99"/>
    <w:qFormat/>
    <w:rsid w:val="000A0397"/>
  </w:style>
  <w:style w:type="paragraph" w:customStyle="1" w:styleId="TableIntroduction">
    <w:name w:val="Table Introduction"/>
    <w:basedOn w:val="Normal"/>
    <w:uiPriority w:val="99"/>
    <w:qFormat/>
    <w:rsid w:val="00714EE0"/>
    <w:pPr>
      <w:keepNext/>
      <w:spacing w:after="120"/>
    </w:pPr>
  </w:style>
  <w:style w:type="paragraph" w:customStyle="1" w:styleId="Summary">
    <w:name w:val="Summary"/>
    <w:basedOn w:val="Normal"/>
    <w:uiPriority w:val="99"/>
    <w:qFormat/>
    <w:rsid w:val="005B0689"/>
    <w:pPr>
      <w:tabs>
        <w:tab w:val="center" w:pos="5112"/>
      </w:tabs>
      <w:spacing w:line="240" w:lineRule="auto"/>
    </w:pPr>
    <w:rPr>
      <w:sz w:val="24"/>
    </w:rPr>
  </w:style>
  <w:style w:type="paragraph" w:customStyle="1" w:styleId="ListBulletDesignTask">
    <w:name w:val="List Bullet Design Task"/>
    <w:basedOn w:val="ListBullet"/>
    <w:uiPriority w:val="99"/>
    <w:qFormat/>
    <w:rsid w:val="009D70EA"/>
    <w:pPr>
      <w:numPr>
        <w:numId w:val="0"/>
      </w:numPr>
      <w:spacing w:line="240" w:lineRule="auto"/>
    </w:pPr>
    <w:rPr>
      <w:u w:val="single"/>
    </w:rPr>
  </w:style>
  <w:style w:type="table" w:customStyle="1" w:styleId="DesignTask">
    <w:name w:val="Design Task"/>
    <w:basedOn w:val="TableNormal"/>
    <w:uiPriority w:val="99"/>
    <w:rsid w:val="000A09B4"/>
    <w:pPr>
      <w:spacing w:after="0" w:line="240" w:lineRule="auto"/>
    </w:pPr>
    <w:tblPr/>
    <w:tcPr>
      <w:shd w:val="clear" w:color="auto" w:fill="EEEEEE" w:themeFill="accent6" w:themeFillTint="33"/>
    </w:tcPr>
    <w:tblStylePr w:type="firstRow">
      <w:pPr>
        <w:wordWrap/>
        <w:spacing w:beforeLines="0" w:before="100" w:beforeAutospacing="1" w:afterLines="0" w:after="100" w:afterAutospacing="1"/>
      </w:pPr>
      <w:rPr>
        <w:caps/>
        <w:smallCaps w:val="0"/>
        <w:color w:val="FFFFFF" w:themeColor="background1"/>
      </w:rPr>
      <w:tblPr/>
      <w:tcPr>
        <w:shd w:val="clear" w:color="auto" w:fill="ABABAB" w:themeFill="accent6"/>
      </w:tcPr>
    </w:tblStylePr>
  </w:style>
  <w:style w:type="paragraph" w:customStyle="1" w:styleId="DesignTaskPara">
    <w:name w:val="Design Task Para"/>
    <w:basedOn w:val="Normal"/>
    <w:uiPriority w:val="99"/>
    <w:qFormat/>
    <w:rsid w:val="00596600"/>
    <w:pPr>
      <w:spacing w:before="60" w:after="60" w:line="240" w:lineRule="auto"/>
    </w:pPr>
  </w:style>
  <w:style w:type="paragraph" w:customStyle="1" w:styleId="DesignTaskHeader">
    <w:name w:val="Design Task Header"/>
    <w:basedOn w:val="Normal"/>
    <w:uiPriority w:val="99"/>
    <w:qFormat/>
    <w:rsid w:val="00CA04FF"/>
    <w:pPr>
      <w:spacing w:before="60" w:beforeAutospacing="1" w:after="60" w:afterAutospacing="1" w:line="240" w:lineRule="auto"/>
    </w:pPr>
    <w:rPr>
      <w:rFonts w:eastAsia="MS Mincho" w:cstheme="minorHAnsi"/>
      <w:color w:val="FFFFFF"/>
      <w:lang w:eastAsia="en-US"/>
    </w:rPr>
  </w:style>
  <w:style w:type="table" w:customStyle="1" w:styleId="TableGridLight1">
    <w:name w:val="Table Grid Light1"/>
    <w:basedOn w:val="TableNormal"/>
    <w:uiPriority w:val="40"/>
    <w:rsid w:val="0008494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pPr>
        <w:wordWrap/>
      </w:pPr>
      <w:tblPr/>
      <w:tcPr>
        <w:tcBorders>
          <w:top w:val="nil"/>
          <w:left w:val="nil"/>
          <w:bottom w:val="nil"/>
          <w:right w:val="nil"/>
          <w:insideH w:val="nil"/>
          <w:insideV w:val="nil"/>
          <w:tl2br w:val="nil"/>
          <w:tr2bl w:val="nil"/>
        </w:tcBorders>
      </w:tcPr>
    </w:tblStylePr>
  </w:style>
  <w:style w:type="character" w:styleId="IntenseEmphasis">
    <w:name w:val="Intense Emphasis"/>
    <w:basedOn w:val="DefaultParagraphFont"/>
    <w:uiPriority w:val="21"/>
    <w:qFormat/>
    <w:rsid w:val="00375AFB"/>
    <w:rPr>
      <w:b/>
      <w:bCs/>
      <w:i/>
      <w:iCs/>
      <w:color w:val="0072C6" w:themeColor="accent1"/>
    </w:rPr>
  </w:style>
  <w:style w:type="character" w:styleId="CommentReference">
    <w:name w:val="annotation reference"/>
    <w:basedOn w:val="DefaultParagraphFont"/>
    <w:uiPriority w:val="99"/>
    <w:semiHidden/>
    <w:unhideWhenUsed/>
    <w:rsid w:val="00375AFB"/>
    <w:rPr>
      <w:sz w:val="16"/>
      <w:szCs w:val="16"/>
    </w:rPr>
  </w:style>
  <w:style w:type="paragraph" w:styleId="CommentText">
    <w:name w:val="annotation text"/>
    <w:basedOn w:val="Normal"/>
    <w:link w:val="CommentTextChar"/>
    <w:uiPriority w:val="99"/>
    <w:unhideWhenUsed/>
    <w:rsid w:val="00375AFB"/>
    <w:pPr>
      <w:spacing w:line="240" w:lineRule="auto"/>
    </w:pPr>
  </w:style>
  <w:style w:type="character" w:customStyle="1" w:styleId="CommentTextChar">
    <w:name w:val="Comment Text Char"/>
    <w:basedOn w:val="DefaultParagraphFont"/>
    <w:link w:val="CommentText"/>
    <w:uiPriority w:val="99"/>
    <w:rsid w:val="00375AFB"/>
  </w:style>
  <w:style w:type="paragraph" w:styleId="CommentSubject">
    <w:name w:val="annotation subject"/>
    <w:basedOn w:val="CommentText"/>
    <w:next w:val="CommentText"/>
    <w:link w:val="CommentSubjectChar"/>
    <w:uiPriority w:val="99"/>
    <w:semiHidden/>
    <w:unhideWhenUsed/>
    <w:rsid w:val="00375AFB"/>
    <w:rPr>
      <w:b/>
      <w:bCs/>
    </w:rPr>
  </w:style>
  <w:style w:type="character" w:customStyle="1" w:styleId="CommentSubjectChar">
    <w:name w:val="Comment Subject Char"/>
    <w:basedOn w:val="CommentTextChar"/>
    <w:link w:val="CommentSubject"/>
    <w:uiPriority w:val="99"/>
    <w:semiHidden/>
    <w:rsid w:val="00375AFB"/>
    <w:rPr>
      <w:b/>
      <w:bCs/>
    </w:rPr>
  </w:style>
  <w:style w:type="character" w:styleId="Emphasis">
    <w:name w:val="Emphasis"/>
    <w:basedOn w:val="DefaultParagraphFont"/>
    <w:uiPriority w:val="20"/>
    <w:qFormat/>
    <w:rsid w:val="007E77FA"/>
    <w:rPr>
      <w:i/>
      <w:iCs/>
    </w:rPr>
  </w:style>
  <w:style w:type="paragraph" w:styleId="Revision">
    <w:name w:val="Revision"/>
    <w:hidden/>
    <w:uiPriority w:val="99"/>
    <w:semiHidden/>
    <w:rsid w:val="007D5A12"/>
    <w:pPr>
      <w:spacing w:after="0" w:line="240" w:lineRule="auto"/>
    </w:pPr>
  </w:style>
  <w:style w:type="paragraph" w:styleId="ListParagraph">
    <w:name w:val="List Paragraph"/>
    <w:basedOn w:val="Normal"/>
    <w:uiPriority w:val="34"/>
    <w:qFormat/>
    <w:rsid w:val="007834E9"/>
    <w:pPr>
      <w:ind w:left="720"/>
      <w:contextualSpacing/>
    </w:pPr>
  </w:style>
  <w:style w:type="character" w:styleId="SubtleReference">
    <w:name w:val="Subtle Reference"/>
    <w:basedOn w:val="DefaultParagraphFont"/>
    <w:uiPriority w:val="31"/>
    <w:rsid w:val="00BB3D4B"/>
    <w:rPr>
      <w:smallCaps/>
      <w:color w:val="92C0E0" w:themeColor="accent2"/>
      <w:u w:val="single"/>
    </w:rPr>
  </w:style>
  <w:style w:type="character" w:styleId="IntenseReference">
    <w:name w:val="Intense Reference"/>
    <w:basedOn w:val="DefaultParagraphFont"/>
    <w:uiPriority w:val="32"/>
    <w:qFormat/>
    <w:rsid w:val="00BB3D4B"/>
    <w:rPr>
      <w:b/>
      <w:bCs/>
      <w:smallCaps/>
      <w:color w:val="92C0E0" w:themeColor="accent2"/>
      <w:spacing w:val="5"/>
      <w:u w:val="single"/>
    </w:rPr>
  </w:style>
  <w:style w:type="character" w:styleId="SubtleEmphasis">
    <w:name w:val="Subtle Emphasis"/>
    <w:basedOn w:val="DefaultParagraphFont"/>
    <w:uiPriority w:val="99"/>
    <w:qFormat/>
    <w:rsid w:val="00D11789"/>
    <w:rPr>
      <w:i/>
      <w:iCs/>
      <w:color w:val="808080" w:themeColor="text1" w:themeTint="7F"/>
    </w:rPr>
  </w:style>
  <w:style w:type="paragraph" w:customStyle="1" w:styleId="Code">
    <w:name w:val="Code"/>
    <w:basedOn w:val="Normal"/>
    <w:link w:val="CodeChar"/>
    <w:qFormat/>
    <w:rsid w:val="00F6553C"/>
    <w:pPr>
      <w:keepLines/>
      <w:tabs>
        <w:tab w:val="left" w:pos="567"/>
        <w:tab w:val="left" w:pos="1134"/>
        <w:tab w:val="left" w:pos="1701"/>
        <w:tab w:val="left" w:pos="2268"/>
      </w:tabs>
      <w:spacing w:line="240" w:lineRule="auto"/>
      <w:contextualSpacing/>
    </w:pPr>
    <w:rPr>
      <w:rFonts w:ascii="Consolas" w:eastAsiaTheme="minorHAnsi" w:hAnsi="Consolas"/>
      <w:color w:val="auto"/>
      <w:szCs w:val="22"/>
      <w:lang w:val="nb-NO" w:eastAsia="en-US"/>
    </w:rPr>
  </w:style>
  <w:style w:type="character" w:customStyle="1" w:styleId="CodeChar">
    <w:name w:val="Code Char"/>
    <w:basedOn w:val="DefaultParagraphFont"/>
    <w:link w:val="Code"/>
    <w:rsid w:val="00F6553C"/>
    <w:rPr>
      <w:rFonts w:ascii="Consolas" w:eastAsiaTheme="minorHAnsi" w:hAnsi="Consolas"/>
      <w:color w:val="auto"/>
      <w:szCs w:val="22"/>
      <w:lang w:val="nb-N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870082">
      <w:bodyDiv w:val="1"/>
      <w:marLeft w:val="0"/>
      <w:marRight w:val="0"/>
      <w:marTop w:val="0"/>
      <w:marBottom w:val="0"/>
      <w:divBdr>
        <w:top w:val="none" w:sz="0" w:space="0" w:color="auto"/>
        <w:left w:val="none" w:sz="0" w:space="0" w:color="auto"/>
        <w:bottom w:val="none" w:sz="0" w:space="0" w:color="auto"/>
        <w:right w:val="none" w:sz="0" w:space="0" w:color="auto"/>
      </w:divBdr>
    </w:div>
    <w:div w:id="463889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chema.org/" TargetMode="External"/><Relationship Id="rId26" Type="http://schemas.openxmlformats.org/officeDocument/2006/relationships/image" Target="media/image9.png"/><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hyperlink" Target="http://www.microsoft.com/web/downloads/platform.aspx" TargetMode="External"/><Relationship Id="rId42" Type="http://schemas.openxmlformats.org/officeDocument/2006/relationships/image" Target="media/image22.png"/><Relationship Id="rId47" Type="http://schemas.openxmlformats.org/officeDocument/2006/relationships/hyperlink" Target="http://www.mavention.com/blog/working-with-related-data-in-search-driven-publishing-with-mavention-related-data" TargetMode="Externa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technet.microsoft.com/en-us/library/ff607803.aspx" TargetMode="External"/><Relationship Id="rId29" Type="http://schemas.openxmlformats.org/officeDocument/2006/relationships/image" Target="media/image12.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yperlink" Target="http://www.contoso.com" TargetMode="External"/><Relationship Id="rId40" Type="http://schemas.openxmlformats.org/officeDocument/2006/relationships/image" Target="media/image20.png"/><Relationship Id="rId45" Type="http://schemas.openxmlformats.org/officeDocument/2006/relationships/hyperlink" Target="http://www.google.com/webmasters/tools/richsnippets"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www.mavention.com/blog/generating-seo-slugs-cross-site-published-content-sharepoint-2013" TargetMode="External"/><Relationship Id="rId35" Type="http://schemas.openxmlformats.org/officeDocument/2006/relationships/image" Target="media/image16.png"/><Relationship Id="rId43" Type="http://schemas.openxmlformats.org/officeDocument/2006/relationships/hyperlink" Target="http://blogs.technet.com/b/tothesharepoint/archive/2013/07/03/integrating-social-media-with-public-facing-websites-in-sharepoint-2013.aspx" TargetMode="External"/><Relationship Id="rId48" Type="http://schemas.openxmlformats.org/officeDocument/2006/relationships/image" Target="media/image25.png"/><Relationship Id="rId8" Type="http://schemas.openxmlformats.org/officeDocument/2006/relationships/webSettings" Target="webSettings.xml"/><Relationship Id="rId51"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engen.EUROPE\AppData\Local\Microsoft\Windows\Temporary%20Internet%20Files\Content.Outlook\UD522KGO\SharePoint_Solution_Design_Kit_Fi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4AF9D5BB77041EC83D3357CB6D96949"/>
        <w:category>
          <w:name w:val="General"/>
          <w:gallery w:val="placeholder"/>
        </w:category>
        <w:types>
          <w:type w:val="bbPlcHdr"/>
        </w:types>
        <w:behaviors>
          <w:behavior w:val="content"/>
        </w:behaviors>
        <w:guid w:val="{A81EC64C-35EB-4014-8F68-8C85DCD40937}"/>
      </w:docPartPr>
      <w:docPartBody>
        <w:p w:rsidR="003D176C" w:rsidRDefault="007073F0">
          <w:pPr>
            <w:pStyle w:val="B4AF9D5BB77041EC83D3357CB6D96949"/>
          </w:pPr>
          <w:r>
            <w:t>T</w:t>
          </w:r>
          <w:r>
            <w:rPr>
              <w:rStyle w:val="TitleChar"/>
            </w:rPr>
            <w:t>ype title here</w:t>
          </w:r>
        </w:p>
      </w:docPartBody>
    </w:docPart>
    <w:docPart>
      <w:docPartPr>
        <w:name w:val="DEF14FF0338A46CF9F96B82282303754"/>
        <w:category>
          <w:name w:val="General"/>
          <w:gallery w:val="placeholder"/>
        </w:category>
        <w:types>
          <w:type w:val="bbPlcHdr"/>
        </w:types>
        <w:behaviors>
          <w:behavior w:val="content"/>
        </w:behaviors>
        <w:guid w:val="{0A92B1E2-A32C-4DC6-A68A-E5B8AB964A24}"/>
      </w:docPartPr>
      <w:docPartBody>
        <w:p w:rsidR="003D176C" w:rsidRDefault="007073F0">
          <w:pPr>
            <w:pStyle w:val="DEF14FF0338A46CF9F96B82282303754"/>
          </w:pPr>
          <w:r>
            <w:t>Type subtitle here</w:t>
          </w:r>
        </w:p>
      </w:docPartBody>
    </w:docPart>
    <w:docPart>
      <w:docPartPr>
        <w:name w:val="ABAD1891B83348378FBE755A20D2EAC7"/>
        <w:category>
          <w:name w:val="General"/>
          <w:gallery w:val="placeholder"/>
        </w:category>
        <w:types>
          <w:type w:val="bbPlcHdr"/>
        </w:types>
        <w:behaviors>
          <w:behavior w:val="content"/>
        </w:behaviors>
        <w:guid w:val="{5E5982D9-6F65-449E-A56D-F438704DAE55}"/>
      </w:docPartPr>
      <w:docPartBody>
        <w:p w:rsidR="003D176C" w:rsidRDefault="007073F0">
          <w:pPr>
            <w:pStyle w:val="ABAD1891B83348378FBE755A20D2EAC7"/>
          </w:pPr>
          <w:r>
            <w:rPr>
              <w:rStyle w:val="PlaceholderText"/>
            </w:rPr>
            <w:t>Click here to enter text.</w:t>
          </w:r>
        </w:p>
      </w:docPartBody>
    </w:docPart>
    <w:docPart>
      <w:docPartPr>
        <w:name w:val="861F07BDA6AF41A2825EB53453055693"/>
        <w:category>
          <w:name w:val="General"/>
          <w:gallery w:val="placeholder"/>
        </w:category>
        <w:types>
          <w:type w:val="bbPlcHdr"/>
        </w:types>
        <w:behaviors>
          <w:behavior w:val="content"/>
        </w:behaviors>
        <w:guid w:val="{44A77A56-D9C8-4B31-A41C-8C3EB7D008AB}"/>
      </w:docPartPr>
      <w:docPartBody>
        <w:p w:rsidR="003D176C" w:rsidRDefault="007073F0">
          <w:pPr>
            <w:pStyle w:val="861F07BDA6AF41A2825EB53453055693"/>
          </w:pPr>
          <w:r>
            <w:rPr>
              <w:rStyle w:val="SubtitleChar"/>
            </w:rPr>
            <w:t>Title will automatically be repeated here</w:t>
          </w:r>
        </w:p>
      </w:docPartBody>
    </w:docPart>
    <w:docPart>
      <w:docPartPr>
        <w:name w:val="89D2E1F623DE4B438E9930A24709A80F"/>
        <w:category>
          <w:name w:val="General"/>
          <w:gallery w:val="placeholder"/>
        </w:category>
        <w:types>
          <w:type w:val="bbPlcHdr"/>
        </w:types>
        <w:behaviors>
          <w:behavior w:val="content"/>
        </w:behaviors>
        <w:guid w:val="{7C596EA9-F1BF-4F94-84B5-76C78E4286F9}"/>
      </w:docPartPr>
      <w:docPartBody>
        <w:p w:rsidR="003D176C" w:rsidRDefault="007073F0">
          <w:pPr>
            <w:pStyle w:val="89D2E1F623DE4B438E9930A24709A80F"/>
          </w:pPr>
          <w:r>
            <w:t>T</w:t>
          </w:r>
          <w:r w:rsidRPr="005B0689">
            <w:rPr>
              <w:rStyle w:val="PlaceholderText"/>
            </w:rPr>
            <w:t>ype summary text</w:t>
          </w:r>
          <w:r>
            <w:rPr>
              <w:rStyle w:val="PlaceholderText"/>
            </w:rPr>
            <w:t xml:space="preserv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Segoe Pro">
    <w:altName w:val="Segoe UI"/>
    <w:charset w:val="00"/>
    <w:family w:val="swiss"/>
    <w:pitch w:val="variable"/>
    <w:sig w:usb0="00000001" w:usb1="4000205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52"/>
    <w:rsid w:val="00093662"/>
    <w:rsid w:val="000E75A5"/>
    <w:rsid w:val="002361C2"/>
    <w:rsid w:val="00236DCE"/>
    <w:rsid w:val="00342857"/>
    <w:rsid w:val="003B00F5"/>
    <w:rsid w:val="003D176C"/>
    <w:rsid w:val="003E79EA"/>
    <w:rsid w:val="003F0F26"/>
    <w:rsid w:val="00411925"/>
    <w:rsid w:val="00420C0C"/>
    <w:rsid w:val="004A1B9D"/>
    <w:rsid w:val="004B6AFB"/>
    <w:rsid w:val="004D6297"/>
    <w:rsid w:val="004E0F7A"/>
    <w:rsid w:val="004F415F"/>
    <w:rsid w:val="005D558E"/>
    <w:rsid w:val="006370B9"/>
    <w:rsid w:val="00637D9F"/>
    <w:rsid w:val="006B3DD6"/>
    <w:rsid w:val="007073F0"/>
    <w:rsid w:val="00791BA1"/>
    <w:rsid w:val="00806852"/>
    <w:rsid w:val="00847BC8"/>
    <w:rsid w:val="00952CE5"/>
    <w:rsid w:val="00960370"/>
    <w:rsid w:val="00986DC5"/>
    <w:rsid w:val="009B1F8C"/>
    <w:rsid w:val="009B46E6"/>
    <w:rsid w:val="009D2A19"/>
    <w:rsid w:val="00A64955"/>
    <w:rsid w:val="00A7346E"/>
    <w:rsid w:val="00B375EE"/>
    <w:rsid w:val="00B456A5"/>
    <w:rsid w:val="00BA2AEF"/>
    <w:rsid w:val="00BD23BB"/>
    <w:rsid w:val="00BE2248"/>
    <w:rsid w:val="00D05828"/>
    <w:rsid w:val="00F653FA"/>
    <w:rsid w:val="00FE2129"/>
    <w:rsid w:val="00FE7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1"/>
    <w:pPr>
      <w:spacing w:before="480" w:after="120" w:line="900" w:lineRule="exact"/>
      <w:contextualSpacing/>
    </w:pPr>
    <w:rPr>
      <w:rFonts w:asciiTheme="majorHAnsi" w:eastAsiaTheme="majorEastAsia" w:hAnsiTheme="majorHAnsi" w:cstheme="majorBidi"/>
      <w:color w:val="5B9BD5" w:themeColor="accent1"/>
      <w:spacing w:val="5"/>
      <w:kern w:val="28"/>
      <w:sz w:val="80"/>
      <w:szCs w:val="52"/>
      <w:lang w:eastAsia="ja-JP"/>
    </w:rPr>
  </w:style>
  <w:style w:type="character" w:customStyle="1" w:styleId="TitleChar">
    <w:name w:val="Title Char"/>
    <w:basedOn w:val="DefaultParagraphFont"/>
    <w:link w:val="Title"/>
    <w:uiPriority w:val="11"/>
    <w:rPr>
      <w:rFonts w:asciiTheme="majorHAnsi" w:eastAsiaTheme="majorEastAsia" w:hAnsiTheme="majorHAnsi" w:cstheme="majorBidi"/>
      <w:color w:val="5B9BD5" w:themeColor="accent1"/>
      <w:spacing w:val="5"/>
      <w:kern w:val="28"/>
      <w:sz w:val="80"/>
      <w:szCs w:val="52"/>
      <w:lang w:eastAsia="ja-JP"/>
    </w:rPr>
  </w:style>
  <w:style w:type="paragraph" w:customStyle="1" w:styleId="B4AF9D5BB77041EC83D3357CB6D96949">
    <w:name w:val="B4AF9D5BB77041EC83D3357CB6D96949"/>
  </w:style>
  <w:style w:type="paragraph" w:customStyle="1" w:styleId="DEF14FF0338A46CF9F96B82282303754">
    <w:name w:val="DEF14FF0338A46CF9F96B82282303754"/>
  </w:style>
  <w:style w:type="character" w:styleId="PlaceholderText">
    <w:name w:val="Placeholder Text"/>
    <w:basedOn w:val="DefaultParagraphFont"/>
    <w:uiPriority w:val="99"/>
    <w:semiHidden/>
    <w:rsid w:val="003D176C"/>
    <w:rPr>
      <w:color w:val="808080"/>
    </w:rPr>
  </w:style>
  <w:style w:type="paragraph" w:customStyle="1" w:styleId="ABAD1891B83348378FBE755A20D2EAC7">
    <w:name w:val="ABAD1891B83348378FBE755A20D2EAC7"/>
  </w:style>
  <w:style w:type="paragraph" w:styleId="Subtitle">
    <w:name w:val="Subtitle"/>
    <w:basedOn w:val="Normal"/>
    <w:next w:val="Normal"/>
    <w:link w:val="SubtitleChar"/>
    <w:uiPriority w:val="12"/>
    <w:pPr>
      <w:numPr>
        <w:ilvl w:val="1"/>
      </w:numPr>
      <w:spacing w:before="240" w:after="240" w:line="400" w:lineRule="exact"/>
    </w:pPr>
    <w:rPr>
      <w:rFonts w:asciiTheme="majorHAnsi" w:eastAsiaTheme="majorEastAsia" w:hAnsiTheme="majorHAnsi" w:cstheme="majorBidi"/>
      <w:iCs/>
      <w:color w:val="5B9BD5" w:themeColor="accent1"/>
      <w:spacing w:val="15"/>
      <w:sz w:val="40"/>
      <w:szCs w:val="20"/>
      <w:lang w:eastAsia="ja-JP"/>
    </w:rPr>
  </w:style>
  <w:style w:type="character" w:customStyle="1" w:styleId="SubtitleChar">
    <w:name w:val="Subtitle Char"/>
    <w:basedOn w:val="DefaultParagraphFont"/>
    <w:link w:val="Subtitle"/>
    <w:uiPriority w:val="12"/>
    <w:rPr>
      <w:rFonts w:asciiTheme="majorHAnsi" w:eastAsiaTheme="majorEastAsia" w:hAnsiTheme="majorHAnsi" w:cstheme="majorBidi"/>
      <w:iCs/>
      <w:color w:val="5B9BD5" w:themeColor="accent1"/>
      <w:spacing w:val="15"/>
      <w:sz w:val="40"/>
      <w:szCs w:val="20"/>
      <w:lang w:eastAsia="ja-JP"/>
    </w:rPr>
  </w:style>
  <w:style w:type="paragraph" w:customStyle="1" w:styleId="861F07BDA6AF41A2825EB53453055693">
    <w:name w:val="861F07BDA6AF41A2825EB53453055693"/>
  </w:style>
  <w:style w:type="paragraph" w:customStyle="1" w:styleId="89D2E1F623DE4B438E9930A24709A80F">
    <w:name w:val="89D2E1F623DE4B438E9930A24709A80F"/>
  </w:style>
  <w:style w:type="paragraph" w:customStyle="1" w:styleId="065C0A88201446ED8BA2049492508044">
    <w:name w:val="065C0A88201446ED8BA2049492508044"/>
  </w:style>
  <w:style w:type="character" w:styleId="Strong">
    <w:name w:val="Strong"/>
    <w:basedOn w:val="DefaultParagraphFont"/>
    <w:uiPriority w:val="22"/>
    <w:qFormat/>
    <w:rPr>
      <w:b/>
      <w:bCs/>
      <w:color w:val="323E4F" w:themeColor="text2" w:themeShade="BF"/>
    </w:rPr>
  </w:style>
  <w:style w:type="paragraph" w:customStyle="1" w:styleId="BA3CAB520AC7484C93A02BFFCC28E3F1">
    <w:name w:val="BA3CAB520AC7484C93A02BFFCC28E3F1"/>
  </w:style>
  <w:style w:type="paragraph" w:customStyle="1" w:styleId="28F8A60C16894726A0662B2C318BD398">
    <w:name w:val="28F8A60C16894726A0662B2C318BD398"/>
    <w:rsid w:val="00806852"/>
  </w:style>
  <w:style w:type="paragraph" w:customStyle="1" w:styleId="4814507A5A9E487ABA8076864A560872">
    <w:name w:val="4814507A5A9E487ABA8076864A560872"/>
    <w:rsid w:val="003D176C"/>
  </w:style>
  <w:style w:type="paragraph" w:customStyle="1" w:styleId="11912181DA704F67B4A76754054694C8">
    <w:name w:val="11912181DA704F67B4A76754054694C8"/>
    <w:rsid w:val="006B3D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SharePoint Dev Kit">
      <a:dk1>
        <a:sysClr val="windowText" lastClr="000000"/>
      </a:dk1>
      <a:lt1>
        <a:sysClr val="window" lastClr="FFFFFF"/>
      </a:lt1>
      <a:dk2>
        <a:srgbClr val="5D5D5D"/>
      </a:dk2>
      <a:lt2>
        <a:srgbClr val="E1E1E1"/>
      </a:lt2>
      <a:accent1>
        <a:srgbClr val="0072C6"/>
      </a:accent1>
      <a:accent2>
        <a:srgbClr val="92C0E0"/>
      </a:accent2>
      <a:accent3>
        <a:srgbClr val="FCD116"/>
      </a:accent3>
      <a:accent4>
        <a:srgbClr val="4C944A"/>
      </a:accent4>
      <a:accent5>
        <a:srgbClr val="A3569E"/>
      </a:accent5>
      <a:accent6>
        <a:srgbClr val="ABABAB"/>
      </a:accent6>
      <a:hlink>
        <a:srgbClr val="0072C6"/>
      </a:hlink>
      <a:folHlink>
        <a:srgbClr val="A3569E"/>
      </a:folHlink>
    </a:clrScheme>
    <a:fontScheme name="SharePoint Design Ki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7A0E347C7B0FF42BA2AD91EFD534BB6" ma:contentTypeVersion="1" ma:contentTypeDescription="Create a new document." ma:contentTypeScope="" ma:versionID="87f96dda53b3889c02cfc9b67dea3e0d">
  <xsd:schema xmlns:xsd="http://www.w3.org/2001/XMLSchema" xmlns:xs="http://www.w3.org/2001/XMLSchema" xmlns:p="http://schemas.microsoft.com/office/2006/metadata/properties" xmlns:ns3="6246573f-a216-43fe-bbc4-c1cd0e3dbf51" targetNamespace="http://schemas.microsoft.com/office/2006/metadata/properties" ma:root="true" ma:fieldsID="145e3b7b3d01f2c82325dd5aefc2edb0" ns3:_="">
    <xsd:import namespace="6246573f-a216-43fe-bbc4-c1cd0e3dbf51"/>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46573f-a216-43fe-bbc4-c1cd0e3dbf5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6246573f-a216-43fe-bbc4-c1cd0e3dbf51">
      <UserInfo>
        <DisplayName>Cem Aykan</DisplayName>
        <AccountId>43</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D25CBDB5-F27C-43C8-BE34-A6895FBC30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46573f-a216-43fe-bbc4-c1cd0e3dbf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FEBFFA9-9658-4F65-A652-2BF79323365E}">
  <ds:schemaRefs>
    <ds:schemaRef ds:uri="http://schemas.microsoft.com/office/2006/metadata/properties"/>
    <ds:schemaRef ds:uri="http://schemas.microsoft.com/office/infopath/2007/PartnerControls"/>
    <ds:schemaRef ds:uri="6246573f-a216-43fe-bbc4-c1cd0e3dbf51"/>
  </ds:schemaRefs>
</ds:datastoreItem>
</file>

<file path=customXml/itemProps3.xml><?xml version="1.0" encoding="utf-8"?>
<ds:datastoreItem xmlns:ds="http://schemas.openxmlformats.org/officeDocument/2006/customXml" ds:itemID="{18E766B7-16C5-4D6B-9FBE-CAF6A62F9E96}">
  <ds:schemaRefs>
    <ds:schemaRef ds:uri="http://schemas.microsoft.com/sharepoint/v3/contenttype/forms"/>
  </ds:schemaRefs>
</ds:datastoreItem>
</file>

<file path=customXml/itemProps4.xml><?xml version="1.0" encoding="utf-8"?>
<ds:datastoreItem xmlns:ds="http://schemas.openxmlformats.org/officeDocument/2006/customXml" ds:itemID="{6FDE925A-32A2-4634-9BE7-8E8FDB5C6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SharePoint_Solution_Design_Kit_Final</Template>
  <TotalTime>3</TotalTime>
  <Pages>33</Pages>
  <Words>7401</Words>
  <Characters>42191</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Optimizing SharePoint Server 2013 websites for Internet search engines</vt:lpstr>
    </vt:vector>
  </TitlesOfParts>
  <Company>Microsoft Corporation</Company>
  <LinksUpToDate>false</LinksUpToDate>
  <CharactersWithSpaces>49494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SharePoint Server 2013 websites for Internet search engines</dc:title>
  <dc:subject>-</dc:subject>
  <dc:creator>Bella Engen</dc:creator>
  <cp:lastModifiedBy>Shaun Lewis</cp:lastModifiedBy>
  <cp:revision>5</cp:revision>
  <cp:lastPrinted>2012-11-08T10:58:00Z</cp:lastPrinted>
  <dcterms:created xsi:type="dcterms:W3CDTF">2016-07-19T21:39:00Z</dcterms:created>
  <dcterms:modified xsi:type="dcterms:W3CDTF">2016-07-19T21:40:00Z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0x01010017A0E347C7B0FF42BA2AD91EFD534BB6</vt:lpwstr>
  </property>
  <property fmtid="{D5CDD505-2E9C-101B-9397-08002B2CF9AE}" pid="3" name="IsMyDocuments">
    <vt:bool>true</vt:bool>
  </property>
</Properties>
</file>